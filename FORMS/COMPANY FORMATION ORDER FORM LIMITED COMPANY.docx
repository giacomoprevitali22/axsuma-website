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6B3CC" w14:textId="5EF898FB" w:rsidR="00C17D79" w:rsidRPr="004E6256" w:rsidRDefault="00C72515" w:rsidP="00227292">
      <w:pPr>
        <w:pStyle w:val="Heading1"/>
        <w:rPr>
          <w:color w:val="002060"/>
        </w:rPr>
      </w:pPr>
      <w:r w:rsidRPr="004E6256">
        <w:rPr>
          <w:noProof/>
          <w:color w:val="002060"/>
        </w:rPr>
        <w:drawing>
          <wp:anchor distT="0" distB="0" distL="114300" distR="114300" simplePos="0" relativeHeight="251659264" behindDoc="1" locked="0" layoutInCell="1" allowOverlap="1" wp14:anchorId="3F9AA8D1" wp14:editId="3811522E">
            <wp:simplePos x="0" y="0"/>
            <wp:positionH relativeFrom="column">
              <wp:posOffset>-390525</wp:posOffset>
            </wp:positionH>
            <wp:positionV relativeFrom="paragraph">
              <wp:posOffset>428625</wp:posOffset>
            </wp:positionV>
            <wp:extent cx="2200275" cy="733425"/>
            <wp:effectExtent l="0" t="0" r="9525" b="0"/>
            <wp:wrapTight wrapText="bothSides">
              <wp:wrapPolygon edited="0">
                <wp:start x="187" y="0"/>
                <wp:lineTo x="0" y="1683"/>
                <wp:lineTo x="0" y="13465"/>
                <wp:lineTo x="21506" y="13465"/>
                <wp:lineTo x="21506" y="0"/>
                <wp:lineTo x="187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733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E6256">
        <w:rPr>
          <w:noProof/>
          <w:color w:val="002060"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11C6B6B9" wp14:editId="2FFA506C">
                <wp:simplePos x="0" y="0"/>
                <wp:positionH relativeFrom="margin">
                  <wp:posOffset>1914525</wp:posOffset>
                </wp:positionH>
                <wp:positionV relativeFrom="paragraph">
                  <wp:posOffset>0</wp:posOffset>
                </wp:positionV>
                <wp:extent cx="4343400" cy="1362075"/>
                <wp:effectExtent l="0" t="0" r="0" b="95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3400" cy="13620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C6B6E0" w14:textId="77777777" w:rsidR="005C5CE6" w:rsidRPr="004E6256" w:rsidRDefault="005C5CE6" w:rsidP="00C17D79">
                            <w:pPr>
                              <w:pStyle w:val="Heading1"/>
                              <w:rPr>
                                <w:color w:val="002060"/>
                                <w:sz w:val="32"/>
                                <w:szCs w:val="32"/>
                              </w:rPr>
                            </w:pPr>
                            <w:r w:rsidRPr="004E6256">
                              <w:rPr>
                                <w:color w:val="002060"/>
                                <w:sz w:val="32"/>
                                <w:szCs w:val="32"/>
                              </w:rPr>
                              <w:t>COMPANY FORMATION ORDER FORM PRIVATE LIMITED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C6B6B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0.75pt;margin-top:0;width:342pt;height:107.2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" fillcolor="#deeaf6 [660]" stroked="f">
                <v:textbox>
                  <w:txbxContent>
                    <w:p w14:paraId="11C6B6E0" w14:textId="77777777" w:rsidR="005C5CE6" w:rsidRPr="004E6256" w:rsidRDefault="005C5CE6" w:rsidP="00C17D79">
                      <w:pPr>
                        <w:pStyle w:val="Heading1"/>
                        <w:rPr>
                          <w:color w:val="002060"/>
                          <w:sz w:val="32"/>
                          <w:szCs w:val="32"/>
                        </w:rPr>
                      </w:pPr>
                      <w:r w:rsidRPr="004E6256">
                        <w:rPr>
                          <w:color w:val="002060"/>
                          <w:sz w:val="32"/>
                          <w:szCs w:val="32"/>
                        </w:rPr>
                        <w:t>COMPANY FORMATION ORDER FORM PRIVATE LIMITED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1C6B3CD" w14:textId="21556663" w:rsidR="00227292" w:rsidRPr="004E6256" w:rsidRDefault="00227292" w:rsidP="00227292">
      <w:pPr>
        <w:pStyle w:val="Heading1"/>
        <w:rPr>
          <w:color w:val="002060"/>
        </w:rPr>
      </w:pPr>
      <w:r w:rsidRPr="004E6256">
        <w:rPr>
          <w:color w:val="002060"/>
        </w:rPr>
        <w:t>YOUR DETAILS</w:t>
      </w:r>
    </w:p>
    <w:tbl>
      <w:tblPr>
        <w:tblStyle w:val="ProjectTable"/>
        <w:tblW w:w="5000" w:type="pct"/>
        <w:tblLook w:val="0280" w:firstRow="0" w:lastRow="0" w:firstColumn="1" w:lastColumn="0" w:noHBand="1" w:noVBand="0"/>
        <w:tblDescription w:val="Summary of key project information details such as client and project name."/>
      </w:tblPr>
      <w:tblGrid>
        <w:gridCol w:w="2971"/>
        <w:gridCol w:w="6379"/>
      </w:tblGrid>
      <w:tr w:rsidR="004E6256" w:rsidRPr="004E6256" w14:paraId="11C6B3D1" w14:textId="77777777" w:rsidTr="0022729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3CE" w14:textId="77777777" w:rsidR="00227292" w:rsidRPr="004E6256" w:rsidRDefault="00EB1B36">
            <w:pPr>
              <w:rPr>
                <w:color w:val="002060"/>
              </w:rPr>
            </w:pPr>
            <w:r w:rsidRPr="004E6256">
              <w:rPr>
                <w:color w:val="002060"/>
              </w:rPr>
              <w:t>CONTACT NAME</w:t>
            </w:r>
          </w:p>
        </w:tc>
        <w:tc>
          <w:tcPr>
            <w:tcW w:w="3411" w:type="pct"/>
          </w:tcPr>
          <w:p w14:paraId="11C6B3D0" w14:textId="30249708" w:rsidR="00EC4FA1" w:rsidRPr="004E6256" w:rsidRDefault="00EC4FA1" w:rsidP="002C11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3D5" w14:textId="77777777" w:rsidTr="0022729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3D2" w14:textId="77777777" w:rsidR="00227292" w:rsidRPr="004E6256" w:rsidRDefault="00EB1B36">
            <w:pPr>
              <w:rPr>
                <w:color w:val="002060"/>
              </w:rPr>
            </w:pPr>
            <w:r w:rsidRPr="004E6256">
              <w:rPr>
                <w:color w:val="002060"/>
              </w:rPr>
              <w:t>PRACTICE OR COMPANY NAME</w:t>
            </w:r>
          </w:p>
        </w:tc>
        <w:tc>
          <w:tcPr>
            <w:tcW w:w="3411" w:type="pct"/>
          </w:tcPr>
          <w:p w14:paraId="11C6B3D4" w14:textId="5695C91A" w:rsidR="000F3E26" w:rsidRPr="004E6256" w:rsidRDefault="000F3E26" w:rsidP="00C15B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</w:tbl>
    <w:p w14:paraId="11C6B3D6" w14:textId="77777777" w:rsidR="007A63CB" w:rsidRPr="004E6256" w:rsidRDefault="00706387">
      <w:pPr>
        <w:pStyle w:val="Heading1"/>
        <w:rPr>
          <w:color w:val="002060"/>
        </w:rPr>
      </w:pPr>
      <w:r w:rsidRPr="004E6256">
        <w:rPr>
          <w:color w:val="002060"/>
        </w:rPr>
        <w:t>COMPANY DETAILS</w:t>
      </w:r>
    </w:p>
    <w:tbl>
      <w:tblPr>
        <w:tblStyle w:val="ProjectTable"/>
        <w:tblW w:w="5000" w:type="pct"/>
        <w:tblLook w:val="0280" w:firstRow="0" w:lastRow="0" w:firstColumn="1" w:lastColumn="0" w:noHBand="1" w:noVBand="0"/>
      </w:tblPr>
      <w:tblGrid>
        <w:gridCol w:w="2928"/>
        <w:gridCol w:w="1771"/>
        <w:gridCol w:w="440"/>
        <w:gridCol w:w="4211"/>
      </w:tblGrid>
      <w:tr w:rsidR="004E6256" w:rsidRPr="004E6256" w14:paraId="11C6B3D8" w14:textId="77777777" w:rsidTr="00C768B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4"/>
          </w:tcPr>
          <w:p w14:paraId="11C6B3D7" w14:textId="77777777" w:rsidR="00C768B3" w:rsidRPr="004E6256" w:rsidRDefault="00C768B3" w:rsidP="00612341">
            <w:pPr>
              <w:rPr>
                <w:b w:val="0"/>
                <w:bCs/>
                <w:i/>
                <w:iCs/>
                <w:color w:val="002060"/>
              </w:rPr>
            </w:pPr>
            <w:r w:rsidRPr="004E6256">
              <w:rPr>
                <w:noProof/>
                <w:color w:val="002060"/>
                <w:lang w:val="en-GB" w:eastAsia="en-GB"/>
              </w:rPr>
              <mc:AlternateContent>
                <mc:Choice Requires="wpg">
                  <w:drawing>
                    <wp:inline distT="0" distB="0" distL="0" distR="0" wp14:anchorId="11C6B6BD" wp14:editId="11C6B6BE">
                      <wp:extent cx="141605" cy="141605"/>
                      <wp:effectExtent l="0" t="0" r="0" b="0"/>
                      <wp:docPr id="17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18" name="Rectangle 1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5B9BD5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" name="Freeform 23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F728546" id="Group 5" o:spid="_x0000_s1026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">
                      <v:rect id="Rectangle 18" o:spid="_x0000_s1027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" fillcolor="#5b9bd5" stroked="f" strokeweight="0"/>
                      <v:shape id="Freeform 23" o:spid="_x0000_s1028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  <w:r w:rsidRPr="004E6256">
              <w:rPr>
                <w:color w:val="002060"/>
              </w:rPr>
              <w:t xml:space="preserve">   COMPANY NAME - </w:t>
            </w:r>
            <w:r w:rsidRPr="004E6256">
              <w:rPr>
                <w:b w:val="0"/>
                <w:bCs/>
                <w:i/>
                <w:iCs/>
                <w:color w:val="002060"/>
              </w:rPr>
              <w:t>Please enter your proposed company name</w:t>
            </w:r>
          </w:p>
        </w:tc>
      </w:tr>
      <w:tr w:rsidR="004E6256" w:rsidRPr="004E6256" w14:paraId="11C6B3DC" w14:textId="77777777" w:rsidTr="00C768B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4"/>
            <w:shd w:val="clear" w:color="auto" w:fill="FFFFFF" w:themeFill="background1"/>
          </w:tcPr>
          <w:p w14:paraId="6624DC47" w14:textId="77777777" w:rsidR="00EC4FA1" w:rsidRPr="004E6256" w:rsidRDefault="00EC4FA1" w:rsidP="00167F7D">
            <w:pPr>
              <w:rPr>
                <w:color w:val="002060"/>
              </w:rPr>
            </w:pPr>
          </w:p>
          <w:p w14:paraId="11C6B3DB" w14:textId="0A97D02A" w:rsidR="00571A19" w:rsidRPr="004E6256" w:rsidRDefault="00571A19" w:rsidP="00C15B66">
            <w:pPr>
              <w:rPr>
                <w:color w:val="002060"/>
              </w:rPr>
            </w:pPr>
          </w:p>
        </w:tc>
      </w:tr>
      <w:tr w:rsidR="004E6256" w:rsidRPr="004E6256" w14:paraId="11C6B3DE" w14:textId="77777777" w:rsidTr="00C768B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4"/>
          </w:tcPr>
          <w:p w14:paraId="11C6B3DD" w14:textId="77777777" w:rsidR="00C768B3" w:rsidRPr="004E6256" w:rsidRDefault="00C768B3" w:rsidP="00612341">
            <w:pPr>
              <w:rPr>
                <w:color w:val="002060"/>
              </w:rPr>
            </w:pPr>
            <w:r w:rsidRPr="004E6256">
              <w:rPr>
                <w:noProof/>
                <w:color w:val="002060"/>
                <w:lang w:val="en-GB" w:eastAsia="en-GB"/>
              </w:rPr>
              <mc:AlternateContent>
                <mc:Choice Requires="wpg">
                  <w:drawing>
                    <wp:inline distT="0" distB="0" distL="0" distR="0" wp14:anchorId="11C6B6BF" wp14:editId="11C6B6C0">
                      <wp:extent cx="141605" cy="141605"/>
                      <wp:effectExtent l="0" t="0" r="0" b="0"/>
                      <wp:docPr id="14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15" name="Rectangle 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5B9BD5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" name="Freeform 16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F9939DC" id="Group 5" o:spid="_x0000_s1026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">
                      <v:rect id="Rectangle 15" o:spid="_x0000_s1027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" fillcolor="#5b9bd5" stroked="f" strokeweight="0"/>
                      <v:shape id="Freeform 16" o:spid="_x0000_s1028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  <w:r w:rsidRPr="004E6256">
              <w:rPr>
                <w:color w:val="002060"/>
              </w:rPr>
              <w:t xml:space="preserve">    REGISTERED OFFICE - </w:t>
            </w:r>
            <w:r w:rsidRPr="004E6256">
              <w:rPr>
                <w:b w:val="0"/>
                <w:bCs/>
                <w:i/>
                <w:iCs/>
                <w:color w:val="002060"/>
              </w:rPr>
              <w:t>Please enter your registered office details</w:t>
            </w:r>
          </w:p>
        </w:tc>
      </w:tr>
      <w:tr w:rsidR="004E6256" w:rsidRPr="004E6256" w14:paraId="11C6B3E4" w14:textId="77777777" w:rsidTr="00C768B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4"/>
            <w:shd w:val="clear" w:color="auto" w:fill="FFFFFF" w:themeFill="background1"/>
          </w:tcPr>
          <w:p w14:paraId="6CAA37F6" w14:textId="779E72D0" w:rsidR="007F4F71" w:rsidRPr="004E6256" w:rsidRDefault="007F4F71" w:rsidP="007F4F71">
            <w:pPr>
              <w:rPr>
                <w:b w:val="0"/>
                <w:color w:val="002060"/>
              </w:rPr>
            </w:pPr>
          </w:p>
          <w:p w14:paraId="11C6B3E3" w14:textId="484DD326" w:rsidR="007F4F71" w:rsidRPr="004E6256" w:rsidRDefault="007F4F71" w:rsidP="007F4F71">
            <w:pPr>
              <w:rPr>
                <w:color w:val="002060"/>
              </w:rPr>
            </w:pPr>
          </w:p>
        </w:tc>
      </w:tr>
      <w:tr w:rsidR="004E6256" w:rsidRPr="004E6256" w14:paraId="11C6B3E6" w14:textId="77777777" w:rsidTr="004E625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13" w:type="pct"/>
            <w:gridSpan w:val="2"/>
          </w:tcPr>
          <w:p w14:paraId="6C5F62E1" w14:textId="6D8F6960" w:rsidR="00077358" w:rsidRPr="004E6256" w:rsidRDefault="00077358" w:rsidP="00C768B3">
            <w:pPr>
              <w:rPr>
                <w:bCs/>
                <w:i/>
                <w:iCs/>
                <w:color w:val="002060"/>
              </w:rPr>
            </w:pPr>
            <w:r w:rsidRPr="004E6256">
              <w:rPr>
                <w:noProof/>
                <w:color w:val="002060"/>
                <w:lang w:val="en-GB" w:eastAsia="en-GB"/>
              </w:rPr>
              <mc:AlternateContent>
                <mc:Choice Requires="wpg">
                  <w:drawing>
                    <wp:inline distT="0" distB="0" distL="0" distR="0" wp14:anchorId="11C6B6C1" wp14:editId="11C6B6C2">
                      <wp:extent cx="141605" cy="141605"/>
                      <wp:effectExtent l="0" t="0" r="0" b="0"/>
                      <wp:docPr id="24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25" name="Rectangle 2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5B9BD5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6" name="Freeform 26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BB3E925" id="Group 5" o:spid="_x0000_s1026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">
                      <v:rect id="Rectangle 25" o:spid="_x0000_s1027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" fillcolor="#5b9bd5" stroked="f" strokeweight="0"/>
                      <v:shape id="Freeform 26" o:spid="_x0000_s1028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  <w:r w:rsidRPr="004E6256">
              <w:rPr>
                <w:color w:val="002060"/>
              </w:rPr>
              <w:t xml:space="preserve">    SIC CODE - </w:t>
            </w:r>
            <w:r w:rsidRPr="004E6256">
              <w:rPr>
                <w:b w:val="0"/>
                <w:bCs/>
                <w:i/>
                <w:iCs/>
                <w:color w:val="002060"/>
              </w:rPr>
              <w:t>Please enter the SIC code if known.  Alternatively enter the principal business activity for the proposed company</w:t>
            </w:r>
          </w:p>
          <w:p w14:paraId="0AD2B341" w14:textId="77777777" w:rsidR="00077358" w:rsidRPr="004E6256" w:rsidRDefault="00077358" w:rsidP="007F4F71">
            <w:pPr>
              <w:rPr>
                <w:b w:val="0"/>
                <w:bCs/>
                <w:i/>
                <w:iCs/>
                <w:color w:val="002060"/>
              </w:rPr>
            </w:pPr>
          </w:p>
        </w:tc>
        <w:tc>
          <w:tcPr>
            <w:tcW w:w="2487" w:type="pct"/>
            <w:gridSpan w:val="2"/>
          </w:tcPr>
          <w:p w14:paraId="11C6B3E5" w14:textId="287FB740" w:rsidR="00077358" w:rsidRPr="004E6256" w:rsidRDefault="00077358" w:rsidP="007F4F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1B12E1" w:rsidRPr="004E6256" w14:paraId="260E4EF5" w14:textId="77777777" w:rsidTr="004E625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13" w:type="pct"/>
            <w:gridSpan w:val="2"/>
          </w:tcPr>
          <w:p w14:paraId="6FA92EF0" w14:textId="61654302" w:rsidR="001B12E1" w:rsidRPr="004E6256" w:rsidRDefault="001B12E1" w:rsidP="00C768B3">
            <w:pPr>
              <w:rPr>
                <w:noProof/>
                <w:color w:val="002060"/>
                <w:lang w:val="en-GB" w:eastAsia="en-GB"/>
              </w:rPr>
            </w:pPr>
            <w:r w:rsidRPr="00D671AF">
              <w:rPr>
                <w:rFonts w:ascii="Arial" w:hAnsi="Arial" w:cs="Tahoma"/>
                <w:noProof/>
                <w:color w:val="002060"/>
                <w:lang w:eastAsia="en-GB"/>
              </w:rPr>
              <mc:AlternateContent>
                <mc:Choice Requires="wpg">
                  <w:drawing>
                    <wp:inline distT="0" distB="0" distL="0" distR="0" wp14:anchorId="1DB2016B" wp14:editId="50ED31C6">
                      <wp:extent cx="141605" cy="141605"/>
                      <wp:effectExtent l="0" t="0" r="0" b="0"/>
                      <wp:docPr id="184519886" name="Group 1845198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681500667" name="Rectangle 6815006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5B9BD5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31316579" name="Freeform 7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DE3003F" id="Group 184519886" o:spid="_x0000_s1026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">
                      <v:rect id="Rectangle 681500667" o:spid="_x0000_s1027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" fillcolor="#5b9bd5" stroked="f" strokeweight="0"/>
                      <v:shape id="Freeform 7" o:spid="_x0000_s1028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  <w:r w:rsidRPr="00D671AF">
              <w:rPr>
                <w:rFonts w:ascii="Arial" w:hAnsi="Arial" w:cs="Tahoma"/>
                <w:noProof/>
                <w:color w:val="002060"/>
                <w:lang w:eastAsia="en-GB"/>
              </w:rPr>
              <w:t xml:space="preserve">    REGISTERED EMAIL ADDRESS </w:t>
            </w:r>
            <w:r w:rsidRPr="00D671AF">
              <w:rPr>
                <w:rFonts w:ascii="Arial" w:hAnsi="Arial" w:cs="Tahoma"/>
                <w:b w:val="0"/>
                <w:bCs/>
                <w:i/>
                <w:iCs/>
                <w:noProof/>
                <w:color w:val="002060"/>
                <w:sz w:val="16"/>
                <w:szCs w:val="16"/>
                <w:lang w:eastAsia="en-GB"/>
              </w:rPr>
              <w:t>– Please supply an email address that Companies House can use to contact the company. This is a new requirement from 4/03/2024.</w:t>
            </w:r>
          </w:p>
        </w:tc>
        <w:tc>
          <w:tcPr>
            <w:tcW w:w="2487" w:type="pct"/>
            <w:gridSpan w:val="2"/>
          </w:tcPr>
          <w:p w14:paraId="487AB213" w14:textId="77777777" w:rsidR="001B12E1" w:rsidRPr="004E6256" w:rsidRDefault="001B12E1" w:rsidP="007F4F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6A5D51" w:rsidRPr="004E6256" w14:paraId="121A73D6" w14:textId="77777777" w:rsidTr="004E625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13" w:type="pct"/>
            <w:gridSpan w:val="2"/>
          </w:tcPr>
          <w:p w14:paraId="78C76124" w14:textId="1E8DAF89" w:rsidR="006A5D51" w:rsidRPr="00D671AF" w:rsidRDefault="006A5D51" w:rsidP="00C768B3">
            <w:pPr>
              <w:rPr>
                <w:rFonts w:ascii="Arial" w:hAnsi="Arial" w:cs="Tahoma"/>
                <w:noProof/>
                <w:color w:val="002060"/>
                <w:lang w:eastAsia="en-GB"/>
              </w:rPr>
            </w:pPr>
            <w:r w:rsidRPr="00D671AF">
              <w:rPr>
                <w:rFonts w:ascii="Arial" w:hAnsi="Arial" w:cs="Tahoma"/>
                <w:noProof/>
                <w:color w:val="002060"/>
                <w:lang w:eastAsia="en-GB"/>
              </w:rPr>
              <mc:AlternateContent>
                <mc:Choice Requires="wpg">
                  <w:drawing>
                    <wp:inline distT="0" distB="0" distL="0" distR="0" wp14:anchorId="7EE99D64" wp14:editId="6347FF3C">
                      <wp:extent cx="141605" cy="141605"/>
                      <wp:effectExtent l="0" t="0" r="0" b="0"/>
                      <wp:docPr id="1641919674" name="Group 16419196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79127795" name="Rectangle 791277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5B9BD5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92485331" name="Freeform 7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2FCD997" id="Group 1641919674" o:spid="_x0000_s1026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">
                      <v:rect id="Rectangle 79127795" o:spid="_x0000_s1027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" fillcolor="#5b9bd5" stroked="f" strokeweight="0"/>
                      <v:shape id="Freeform 7" o:spid="_x0000_s1028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  <w:r w:rsidRPr="00D671AF">
              <w:rPr>
                <w:rFonts w:ascii="Arial" w:hAnsi="Arial" w:cs="Tahoma"/>
                <w:noProof/>
                <w:color w:val="002060"/>
                <w:lang w:eastAsia="en-GB"/>
              </w:rPr>
              <w:t xml:space="preserve">    </w:t>
            </w:r>
            <w:r>
              <w:rPr>
                <w:rFonts w:ascii="Arial" w:hAnsi="Arial" w:cs="Tahoma"/>
                <w:noProof/>
                <w:color w:val="002060"/>
                <w:lang w:eastAsia="en-GB"/>
              </w:rPr>
              <w:t>LAWFUL PURPOSE STATEMENT</w:t>
            </w:r>
            <w:r w:rsidRPr="00D671AF">
              <w:rPr>
                <w:rFonts w:ascii="Arial" w:hAnsi="Arial" w:cs="Tahoma"/>
                <w:noProof/>
                <w:color w:val="002060"/>
                <w:lang w:eastAsia="en-GB"/>
              </w:rPr>
              <w:t xml:space="preserve"> </w:t>
            </w:r>
            <w:r w:rsidRPr="00D671AF">
              <w:rPr>
                <w:rFonts w:ascii="Arial" w:hAnsi="Arial" w:cs="Tahoma"/>
                <w:b w:val="0"/>
                <w:bCs/>
                <w:i/>
                <w:iCs/>
                <w:noProof/>
                <w:color w:val="002060"/>
                <w:sz w:val="16"/>
                <w:szCs w:val="16"/>
                <w:lang w:eastAsia="en-GB"/>
              </w:rPr>
              <w:t xml:space="preserve">– </w:t>
            </w:r>
            <w:r w:rsidRPr="006A5D51">
              <w:rPr>
                <w:rFonts w:ascii="Arial" w:hAnsi="Arial" w:cs="Tahoma"/>
                <w:b w:val="0"/>
                <w:bCs/>
                <w:i/>
                <w:iCs/>
                <w:noProof/>
                <w:color w:val="002060"/>
                <w:sz w:val="16"/>
                <w:szCs w:val="16"/>
                <w:lang w:eastAsia="en-GB"/>
              </w:rPr>
              <w:t>The subscribers wish to form the company for lawful purposes.</w:t>
            </w:r>
          </w:p>
        </w:tc>
        <w:sdt>
          <w:sdtPr>
            <w:rPr>
              <w:color w:val="002060"/>
            </w:rPr>
            <w:id w:val="1689927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487" w:type="pct"/>
                <w:gridSpan w:val="2"/>
              </w:tcPr>
              <w:p w14:paraId="13E6A37B" w14:textId="5DFAFA1F" w:rsidR="006A5D51" w:rsidRPr="004E6256" w:rsidRDefault="00AA1935" w:rsidP="007F4F71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002060"/>
                  </w:rPr>
                </w:pPr>
                <w:r>
                  <w:rPr>
                    <w:rFonts w:ascii="MS Gothic" w:eastAsia="MS Gothic" w:hAnsi="MS Gothic" w:hint="eastAsia"/>
                    <w:color w:val="002060"/>
                  </w:rPr>
                  <w:t>☐</w:t>
                </w:r>
              </w:p>
            </w:tc>
          </w:sdtContent>
        </w:sdt>
      </w:tr>
      <w:tr w:rsidR="004E6256" w:rsidRPr="004E6256" w14:paraId="11C6B3F1" w14:textId="77777777" w:rsidTr="00C768B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4"/>
          </w:tcPr>
          <w:p w14:paraId="7E35CF21" w14:textId="370F005C" w:rsidR="00C72515" w:rsidRPr="004E6256" w:rsidRDefault="00C768B3" w:rsidP="00612341">
            <w:pPr>
              <w:rPr>
                <w:bCs/>
                <w:color w:val="002060"/>
              </w:rPr>
            </w:pPr>
            <w:r w:rsidRPr="004E6256">
              <w:rPr>
                <w:noProof/>
                <w:color w:val="002060"/>
                <w:lang w:val="en-GB" w:eastAsia="en-GB"/>
              </w:rPr>
              <mc:AlternateContent>
                <mc:Choice Requires="wpg">
                  <w:drawing>
                    <wp:inline distT="0" distB="0" distL="0" distR="0" wp14:anchorId="11C6B6C5" wp14:editId="11C6B6C6">
                      <wp:extent cx="141605" cy="141605"/>
                      <wp:effectExtent l="0" t="0" r="0" b="0"/>
                      <wp:docPr id="27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28" name="Rectangle 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5B9BD5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9" name="Freeform 29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9F28A77" id="Group 5" o:spid="_x0000_s1026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">
                      <v:rect id="Rectangle 28" o:spid="_x0000_s1027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" fillcolor="#5b9bd5" stroked="f" strokeweight="0"/>
                      <v:shape id="Freeform 29" o:spid="_x0000_s1028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  <w:r w:rsidRPr="004E6256">
              <w:rPr>
                <w:color w:val="002060"/>
              </w:rPr>
              <w:t xml:space="preserve">    SHARES </w:t>
            </w:r>
            <w:r w:rsidR="00C72515" w:rsidRPr="004E6256">
              <w:rPr>
                <w:color w:val="002060"/>
              </w:rPr>
              <w:t xml:space="preserve">– </w:t>
            </w:r>
            <w:r w:rsidR="00C72515" w:rsidRPr="004E6256">
              <w:rPr>
                <w:b w:val="0"/>
                <w:bCs/>
                <w:color w:val="002060"/>
              </w:rPr>
              <w:t>You can leave this section blank if you want standard Ordinary Shares</w:t>
            </w:r>
          </w:p>
          <w:p w14:paraId="45D03A04" w14:textId="77777777" w:rsidR="008D5CD0" w:rsidRPr="004E6256" w:rsidRDefault="008D5CD0" w:rsidP="00612341">
            <w:pPr>
              <w:rPr>
                <w:bCs/>
                <w:color w:val="002060"/>
              </w:rPr>
            </w:pPr>
          </w:p>
          <w:p w14:paraId="3D56F732" w14:textId="17FF74FF" w:rsidR="008D5CD0" w:rsidRPr="004E6256" w:rsidRDefault="008D5CD0" w:rsidP="00612341">
            <w:pPr>
              <w:rPr>
                <w:b w:val="0"/>
                <w:bCs/>
                <w:color w:val="002060"/>
              </w:rPr>
            </w:pPr>
            <w:r w:rsidRPr="004E6256">
              <w:rPr>
                <w:b w:val="0"/>
                <w:bCs/>
                <w:color w:val="002060"/>
              </w:rPr>
              <w:lastRenderedPageBreak/>
              <w:t xml:space="preserve">Standard ordinary shares are </w:t>
            </w:r>
            <w:proofErr w:type="gramStart"/>
            <w:r w:rsidRPr="004E6256">
              <w:rPr>
                <w:b w:val="0"/>
                <w:bCs/>
                <w:color w:val="002060"/>
              </w:rPr>
              <w:t>£1.00,</w:t>
            </w:r>
            <w:proofErr w:type="gramEnd"/>
            <w:r w:rsidRPr="004E6256">
              <w:rPr>
                <w:b w:val="0"/>
                <w:bCs/>
                <w:color w:val="002060"/>
              </w:rPr>
              <w:t xml:space="preserve"> they are full voting full equity with dividend rights. They do not require a share limit. </w:t>
            </w:r>
          </w:p>
          <w:p w14:paraId="11C6B3F0" w14:textId="3B79EC6C" w:rsidR="002F0D5A" w:rsidRPr="004E6256" w:rsidRDefault="002F0D5A" w:rsidP="00612341">
            <w:pPr>
              <w:rPr>
                <w:color w:val="002060"/>
              </w:rPr>
            </w:pPr>
          </w:p>
        </w:tc>
      </w:tr>
      <w:tr w:rsidR="004E6256" w:rsidRPr="004E6256" w14:paraId="11C6B3F4" w14:textId="77777777" w:rsidTr="004E6256">
        <w:trPr>
          <w:gridAfter w:val="1"/>
          <w:wAfter w:w="2251" w:type="pct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6" w:type="pct"/>
          </w:tcPr>
          <w:p w14:paraId="315DD2EC" w14:textId="77777777" w:rsidR="009115C5" w:rsidRPr="004E6256" w:rsidRDefault="00E01317" w:rsidP="00706387">
            <w:pPr>
              <w:pStyle w:val="Heading2"/>
              <w:rPr>
                <w:b/>
                <w:color w:val="002060"/>
                <w:sz w:val="18"/>
                <w:szCs w:val="18"/>
              </w:rPr>
            </w:pPr>
            <w:r w:rsidRPr="004E6256">
              <w:rPr>
                <w:b/>
                <w:bCs w:val="0"/>
                <w:color w:val="002060"/>
                <w:sz w:val="18"/>
                <w:szCs w:val="18"/>
              </w:rPr>
              <w:lastRenderedPageBreak/>
              <w:t>NOMINAL VALUE</w:t>
            </w:r>
            <w:r w:rsidRPr="004E6256">
              <w:rPr>
                <w:color w:val="002060"/>
                <w:sz w:val="18"/>
                <w:szCs w:val="18"/>
              </w:rPr>
              <w:t xml:space="preserve"> </w:t>
            </w:r>
          </w:p>
          <w:p w14:paraId="11C6B3F2" w14:textId="21813578" w:rsidR="00E01317" w:rsidRPr="004E6256" w:rsidRDefault="00E01317" w:rsidP="00706387">
            <w:pPr>
              <w:pStyle w:val="Heading2"/>
              <w:rPr>
                <w:color w:val="002060"/>
                <w:sz w:val="18"/>
                <w:szCs w:val="18"/>
              </w:rPr>
            </w:pPr>
            <w:r w:rsidRPr="004E6256">
              <w:rPr>
                <w:color w:val="002060"/>
                <w:sz w:val="18"/>
                <w:szCs w:val="18"/>
              </w:rPr>
              <w:t>(IF NOT £1.00</w:t>
            </w:r>
            <w:r w:rsidR="008D5CD0" w:rsidRPr="004E6256">
              <w:rPr>
                <w:color w:val="002060"/>
                <w:sz w:val="18"/>
                <w:szCs w:val="18"/>
              </w:rPr>
              <w:t xml:space="preserve"> or GBP</w:t>
            </w:r>
            <w:r w:rsidRPr="004E6256">
              <w:rPr>
                <w:color w:val="002060"/>
                <w:sz w:val="18"/>
                <w:szCs w:val="18"/>
              </w:rPr>
              <w:t>)</w:t>
            </w:r>
          </w:p>
        </w:tc>
        <w:tc>
          <w:tcPr>
            <w:tcW w:w="1182" w:type="pct"/>
            <w:gridSpan w:val="2"/>
          </w:tcPr>
          <w:p w14:paraId="11C6B3F3" w14:textId="77777777" w:rsidR="00E01317" w:rsidRPr="004E6256" w:rsidRDefault="00E01317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404" w14:textId="77777777" w:rsidTr="004E6256">
        <w:trPr>
          <w:trHeight w:val="3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6" w:type="pct"/>
            <w:vMerge w:val="restart"/>
          </w:tcPr>
          <w:p w14:paraId="069E3D0F" w14:textId="77777777" w:rsidR="009115C5" w:rsidRPr="004E6256" w:rsidRDefault="001B3962" w:rsidP="00706387">
            <w:pPr>
              <w:pStyle w:val="Heading2"/>
              <w:rPr>
                <w:b/>
                <w:color w:val="002060"/>
                <w:sz w:val="18"/>
                <w:szCs w:val="18"/>
              </w:rPr>
            </w:pPr>
            <w:r w:rsidRPr="004E6256">
              <w:rPr>
                <w:b/>
                <w:bCs w:val="0"/>
                <w:color w:val="002060"/>
                <w:sz w:val="18"/>
                <w:szCs w:val="18"/>
              </w:rPr>
              <w:t>OPTIONAL CLASS OF SHARES</w:t>
            </w:r>
            <w:r w:rsidRPr="004E6256">
              <w:rPr>
                <w:color w:val="002060"/>
                <w:sz w:val="18"/>
                <w:szCs w:val="18"/>
              </w:rPr>
              <w:t xml:space="preserve"> </w:t>
            </w:r>
          </w:p>
          <w:p w14:paraId="11C6B3F8" w14:textId="391011AB" w:rsidR="009545D5" w:rsidRPr="004E6256" w:rsidRDefault="001B3962" w:rsidP="00706387">
            <w:pPr>
              <w:pStyle w:val="Heading2"/>
              <w:rPr>
                <w:color w:val="002060"/>
                <w:sz w:val="18"/>
                <w:szCs w:val="18"/>
              </w:rPr>
            </w:pPr>
            <w:r w:rsidRPr="004E6256">
              <w:rPr>
                <w:color w:val="002060"/>
                <w:sz w:val="18"/>
                <w:szCs w:val="18"/>
              </w:rPr>
              <w:t>(</w:t>
            </w:r>
            <w:r w:rsidR="009115C5" w:rsidRPr="004E6256">
              <w:rPr>
                <w:color w:val="002060"/>
                <w:sz w:val="18"/>
                <w:szCs w:val="18"/>
              </w:rPr>
              <w:t xml:space="preserve">Additional </w:t>
            </w:r>
            <w:r w:rsidRPr="004E6256">
              <w:rPr>
                <w:color w:val="002060"/>
                <w:sz w:val="18"/>
                <w:szCs w:val="18"/>
              </w:rPr>
              <w:t>£</w:t>
            </w:r>
            <w:r w:rsidR="008D5CD0" w:rsidRPr="004E6256">
              <w:rPr>
                <w:color w:val="002060"/>
                <w:sz w:val="18"/>
                <w:szCs w:val="18"/>
              </w:rPr>
              <w:t>50</w:t>
            </w:r>
            <w:r w:rsidR="009545D5" w:rsidRPr="004E6256">
              <w:rPr>
                <w:color w:val="002060"/>
                <w:sz w:val="18"/>
                <w:szCs w:val="18"/>
              </w:rPr>
              <w:t>.00)</w:t>
            </w:r>
          </w:p>
          <w:p w14:paraId="11C6B3F9" w14:textId="77777777" w:rsidR="00154DFF" w:rsidRPr="004E6256" w:rsidRDefault="00154DFF" w:rsidP="009545D5">
            <w:pPr>
              <w:rPr>
                <w:b w:val="0"/>
                <w:bCs/>
                <w:i/>
                <w:iCs/>
                <w:color w:val="002060"/>
              </w:rPr>
            </w:pPr>
          </w:p>
          <w:p w14:paraId="11C6B3FA" w14:textId="77777777" w:rsidR="00154DFF" w:rsidRPr="004E6256" w:rsidRDefault="00154DFF" w:rsidP="009545D5">
            <w:pPr>
              <w:rPr>
                <w:b w:val="0"/>
                <w:bCs/>
                <w:i/>
                <w:iCs/>
                <w:color w:val="002060"/>
              </w:rPr>
            </w:pPr>
          </w:p>
          <w:p w14:paraId="11C6B3FB" w14:textId="77777777" w:rsidR="00154DFF" w:rsidRPr="004E6256" w:rsidRDefault="00154DFF" w:rsidP="009545D5">
            <w:pPr>
              <w:rPr>
                <w:b w:val="0"/>
                <w:bCs/>
                <w:i/>
                <w:iCs/>
                <w:color w:val="002060"/>
              </w:rPr>
            </w:pPr>
          </w:p>
          <w:p w14:paraId="11C6B3FC" w14:textId="77777777" w:rsidR="00154DFF" w:rsidRPr="004E6256" w:rsidRDefault="00154DFF" w:rsidP="009545D5">
            <w:pPr>
              <w:rPr>
                <w:b w:val="0"/>
                <w:bCs/>
                <w:i/>
                <w:iCs/>
                <w:color w:val="002060"/>
              </w:rPr>
            </w:pPr>
          </w:p>
          <w:p w14:paraId="11C6B3FD" w14:textId="77777777" w:rsidR="00154DFF" w:rsidRPr="004E6256" w:rsidRDefault="00154DFF" w:rsidP="009545D5">
            <w:pPr>
              <w:rPr>
                <w:b w:val="0"/>
                <w:bCs/>
                <w:i/>
                <w:iCs/>
                <w:color w:val="002060"/>
              </w:rPr>
            </w:pPr>
          </w:p>
          <w:p w14:paraId="11C6B3FE" w14:textId="77777777" w:rsidR="00154DFF" w:rsidRPr="004E6256" w:rsidRDefault="00154DFF" w:rsidP="009545D5">
            <w:pPr>
              <w:rPr>
                <w:b w:val="0"/>
                <w:bCs/>
                <w:i/>
                <w:iCs/>
                <w:color w:val="002060"/>
              </w:rPr>
            </w:pPr>
          </w:p>
          <w:p w14:paraId="11C6B3FF" w14:textId="77777777" w:rsidR="00372993" w:rsidRPr="004E6256" w:rsidRDefault="00372993" w:rsidP="009545D5">
            <w:pPr>
              <w:rPr>
                <w:b w:val="0"/>
                <w:bCs/>
                <w:i/>
                <w:iCs/>
                <w:color w:val="002060"/>
              </w:rPr>
            </w:pPr>
          </w:p>
          <w:p w14:paraId="11C6B400" w14:textId="77777777" w:rsidR="00372993" w:rsidRPr="004E6256" w:rsidRDefault="00372993" w:rsidP="009545D5">
            <w:pPr>
              <w:rPr>
                <w:b w:val="0"/>
                <w:bCs/>
                <w:i/>
                <w:iCs/>
                <w:color w:val="002060"/>
              </w:rPr>
            </w:pPr>
          </w:p>
          <w:p w14:paraId="11C6B401" w14:textId="1407308A" w:rsidR="009545D5" w:rsidRPr="004E6256" w:rsidRDefault="009545D5" w:rsidP="009545D5">
            <w:pPr>
              <w:rPr>
                <w:b w:val="0"/>
                <w:bCs/>
                <w:i/>
                <w:iCs/>
                <w:color w:val="002060"/>
              </w:rPr>
            </w:pPr>
          </w:p>
        </w:tc>
        <w:tc>
          <w:tcPr>
            <w:tcW w:w="1182" w:type="pct"/>
            <w:gridSpan w:val="2"/>
            <w:shd w:val="clear" w:color="auto" w:fill="DEEAF6" w:themeFill="accent1" w:themeFillTint="33"/>
          </w:tcPr>
          <w:p w14:paraId="06A4910C" w14:textId="77777777" w:rsidR="00C72515" w:rsidRPr="004E6256" w:rsidRDefault="00C72515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2060"/>
              </w:rPr>
            </w:pPr>
            <w:r w:rsidRPr="004E6256">
              <w:rPr>
                <w:b/>
                <w:bCs/>
                <w:color w:val="002060"/>
              </w:rPr>
              <w:t>SHARE CLASSES</w:t>
            </w:r>
          </w:p>
          <w:p w14:paraId="11C6B402" w14:textId="73AFE3C8" w:rsidR="009545D5" w:rsidRPr="004E6256" w:rsidRDefault="00C72515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 w:rsidRPr="004E6256">
              <w:rPr>
                <w:color w:val="002060"/>
              </w:rPr>
              <w:t xml:space="preserve"> (</w:t>
            </w:r>
            <w:r w:rsidR="008D5CD0" w:rsidRPr="004E6256">
              <w:rPr>
                <w:color w:val="002060"/>
              </w:rPr>
              <w:t>E.g.</w:t>
            </w:r>
            <w:r w:rsidRPr="004E6256">
              <w:rPr>
                <w:color w:val="002060"/>
              </w:rPr>
              <w:t xml:space="preserve"> Ordinary A Shares, Ordinary B Shares, Ordinary C Shares etc.</w:t>
            </w:r>
            <w:r w:rsidR="009545D5" w:rsidRPr="004E6256">
              <w:rPr>
                <w:color w:val="002060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51" w:type="pct"/>
            <w:shd w:val="clear" w:color="auto" w:fill="FFFFFF" w:themeFill="background1"/>
          </w:tcPr>
          <w:p w14:paraId="794AEAA8" w14:textId="6E2769EB" w:rsidR="007F4F71" w:rsidRPr="004E6256" w:rsidRDefault="00503A95" w:rsidP="007F4F71">
            <w:pPr>
              <w:rPr>
                <w:b w:val="0"/>
                <w:color w:val="002060"/>
              </w:rPr>
            </w:pPr>
            <w:r w:rsidRPr="004E6256">
              <w:rPr>
                <w:color w:val="002060"/>
              </w:rPr>
              <w:t xml:space="preserve"> </w:t>
            </w:r>
          </w:p>
          <w:p w14:paraId="11C6B403" w14:textId="22C67864" w:rsidR="00EA23AB" w:rsidRPr="004E6256" w:rsidRDefault="00EA23AB" w:rsidP="00612341">
            <w:pPr>
              <w:rPr>
                <w:color w:val="002060"/>
              </w:rPr>
            </w:pPr>
          </w:p>
        </w:tc>
      </w:tr>
      <w:tr w:rsidR="004E6256" w:rsidRPr="004E6256" w14:paraId="11C6B409" w14:textId="77777777" w:rsidTr="004E6256">
        <w:trPr>
          <w:trHeight w:val="3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6" w:type="pct"/>
            <w:vMerge/>
          </w:tcPr>
          <w:p w14:paraId="11C6B405" w14:textId="77777777" w:rsidR="009545D5" w:rsidRPr="004E6256" w:rsidRDefault="009545D5" w:rsidP="00706387">
            <w:pPr>
              <w:pStyle w:val="Heading2"/>
              <w:rPr>
                <w:color w:val="002060"/>
                <w:sz w:val="18"/>
                <w:szCs w:val="18"/>
              </w:rPr>
            </w:pPr>
          </w:p>
        </w:tc>
        <w:tc>
          <w:tcPr>
            <w:tcW w:w="1182" w:type="pct"/>
            <w:gridSpan w:val="2"/>
            <w:shd w:val="clear" w:color="auto" w:fill="DEEAF6" w:themeFill="accent1" w:themeFillTint="33"/>
          </w:tcPr>
          <w:p w14:paraId="11C6B406" w14:textId="77777777" w:rsidR="00372993" w:rsidRPr="004E6256" w:rsidRDefault="009545D5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2060"/>
              </w:rPr>
            </w:pPr>
            <w:r w:rsidRPr="004E6256">
              <w:rPr>
                <w:b/>
                <w:bCs/>
                <w:color w:val="002060"/>
              </w:rPr>
              <w:t>LIMITS ON EACH SHARE CLASS (£)</w:t>
            </w:r>
            <w:r w:rsidR="00372993" w:rsidRPr="004E6256">
              <w:rPr>
                <w:b/>
                <w:bCs/>
                <w:color w:val="002060"/>
              </w:rPr>
              <w:t xml:space="preserve"> </w:t>
            </w:r>
          </w:p>
          <w:p w14:paraId="11C6B407" w14:textId="2419154A" w:rsidR="009545D5" w:rsidRPr="004E6256" w:rsidRDefault="00C72515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 w:rsidRPr="004E6256">
              <w:rPr>
                <w:color w:val="002060"/>
              </w:rPr>
              <w:t xml:space="preserve">(We </w:t>
            </w:r>
            <w:proofErr w:type="gramStart"/>
            <w:r w:rsidRPr="004E6256">
              <w:rPr>
                <w:color w:val="002060"/>
              </w:rPr>
              <w:t>r</w:t>
            </w:r>
            <w:r w:rsidR="00372993" w:rsidRPr="004E6256">
              <w:rPr>
                <w:color w:val="002060"/>
              </w:rPr>
              <w:t>ecommended</w:t>
            </w:r>
            <w:proofErr w:type="gramEnd"/>
            <w:r w:rsidR="00372993" w:rsidRPr="004E6256">
              <w:rPr>
                <w:color w:val="002060"/>
              </w:rPr>
              <w:t xml:space="preserve"> </w:t>
            </w:r>
            <w:r w:rsidRPr="004E6256">
              <w:rPr>
                <w:color w:val="002060"/>
              </w:rPr>
              <w:t>at least 1</w:t>
            </w:r>
            <w:r w:rsidR="008D5CD0" w:rsidRPr="004E6256">
              <w:rPr>
                <w:color w:val="002060"/>
              </w:rPr>
              <w:t>0,</w:t>
            </w:r>
            <w:r w:rsidRPr="004E6256">
              <w:rPr>
                <w:color w:val="002060"/>
              </w:rPr>
              <w:t xml:space="preserve">000 </w:t>
            </w:r>
            <w:r w:rsidR="00372993" w:rsidRPr="004E6256">
              <w:rPr>
                <w:color w:val="002060"/>
              </w:rPr>
              <w:t>for multiple share classe</w:t>
            </w:r>
            <w:r w:rsidRPr="004E6256">
              <w:rPr>
                <w:color w:val="002060"/>
              </w:rPr>
              <w:t>s</w:t>
            </w:r>
            <w:r w:rsidR="009115C5" w:rsidRPr="004E6256">
              <w:rPr>
                <w:color w:val="002060"/>
              </w:rPr>
              <w:t>, this is the amount that can be allotted in the future without having to change the articles</w:t>
            </w:r>
            <w:r w:rsidR="008D5CD0" w:rsidRPr="004E6256">
              <w:rPr>
                <w:color w:val="002060"/>
              </w:rPr>
              <w:t>. If you leave this section blank, we will put our default limit of 10,000.</w:t>
            </w:r>
            <w:r w:rsidRPr="004E6256">
              <w:rPr>
                <w:color w:val="002060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51" w:type="pct"/>
            <w:shd w:val="clear" w:color="auto" w:fill="FFFFFF" w:themeFill="background1"/>
          </w:tcPr>
          <w:p w14:paraId="11C6B408" w14:textId="2E322758" w:rsidR="009545D5" w:rsidRPr="004E6256" w:rsidRDefault="009545D5" w:rsidP="00612341">
            <w:pPr>
              <w:rPr>
                <w:color w:val="002060"/>
              </w:rPr>
            </w:pPr>
          </w:p>
        </w:tc>
      </w:tr>
      <w:tr w:rsidR="004E6256" w:rsidRPr="004E6256" w14:paraId="11C6B41C" w14:textId="77777777" w:rsidTr="004E6256">
        <w:trPr>
          <w:trHeight w:val="3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66" w:type="pct"/>
            <w:vMerge/>
          </w:tcPr>
          <w:p w14:paraId="11C6B40A" w14:textId="77777777" w:rsidR="009545D5" w:rsidRPr="004E6256" w:rsidRDefault="009545D5" w:rsidP="00706387">
            <w:pPr>
              <w:pStyle w:val="Heading2"/>
              <w:rPr>
                <w:color w:val="002060"/>
                <w:sz w:val="18"/>
                <w:szCs w:val="18"/>
              </w:rPr>
            </w:pPr>
          </w:p>
        </w:tc>
        <w:tc>
          <w:tcPr>
            <w:tcW w:w="1182" w:type="pct"/>
            <w:gridSpan w:val="2"/>
            <w:shd w:val="clear" w:color="auto" w:fill="DEEAF6" w:themeFill="accent1" w:themeFillTint="33"/>
          </w:tcPr>
          <w:p w14:paraId="36A666A0" w14:textId="77777777" w:rsidR="009545D5" w:rsidRPr="004E6256" w:rsidRDefault="009545D5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2060"/>
              </w:rPr>
            </w:pPr>
            <w:r w:rsidRPr="004E6256">
              <w:rPr>
                <w:b/>
                <w:bCs/>
                <w:color w:val="002060"/>
              </w:rPr>
              <w:t>SHARE RIGHTS</w:t>
            </w:r>
          </w:p>
          <w:p w14:paraId="4A123B53" w14:textId="02CDB003" w:rsidR="009115C5" w:rsidRPr="004E6256" w:rsidRDefault="009115C5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 w:rsidRPr="004E6256">
              <w:rPr>
                <w:color w:val="002060"/>
              </w:rPr>
              <w:t>Define voting, equity and dividend rights &amp; any other shares (redeemable</w:t>
            </w:r>
            <w:r w:rsidR="008D5CD0" w:rsidRPr="004E6256">
              <w:rPr>
                <w:color w:val="002060"/>
              </w:rPr>
              <w:t>/</w:t>
            </w:r>
            <w:r w:rsidRPr="004E6256">
              <w:rPr>
                <w:color w:val="002060"/>
              </w:rPr>
              <w:t>preference shares etc.)</w:t>
            </w:r>
          </w:p>
          <w:p w14:paraId="11C6B40B" w14:textId="28BBDCCC" w:rsidR="009115C5" w:rsidRPr="004E6256" w:rsidRDefault="009115C5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51" w:type="pct"/>
            <w:shd w:val="clear" w:color="auto" w:fill="FFFFFF" w:themeFill="background1"/>
          </w:tcPr>
          <w:p w14:paraId="11C6B40C" w14:textId="77777777" w:rsidR="009545D5" w:rsidRPr="004E6256" w:rsidRDefault="009545D5" w:rsidP="00612341">
            <w:pPr>
              <w:rPr>
                <w:color w:val="002060"/>
              </w:rPr>
            </w:pPr>
          </w:p>
          <w:p w14:paraId="11C6B40D" w14:textId="77777777" w:rsidR="00154DFF" w:rsidRPr="004E6256" w:rsidRDefault="00154DFF" w:rsidP="00612341">
            <w:pPr>
              <w:rPr>
                <w:color w:val="002060"/>
              </w:rPr>
            </w:pPr>
          </w:p>
          <w:p w14:paraId="11C6B40E" w14:textId="77777777" w:rsidR="00154DFF" w:rsidRPr="004E6256" w:rsidRDefault="00154DFF" w:rsidP="00612341">
            <w:pPr>
              <w:rPr>
                <w:color w:val="002060"/>
              </w:rPr>
            </w:pPr>
          </w:p>
          <w:p w14:paraId="11C6B40F" w14:textId="77777777" w:rsidR="00154DFF" w:rsidRPr="004E6256" w:rsidRDefault="00154DFF" w:rsidP="00612341">
            <w:pPr>
              <w:rPr>
                <w:color w:val="002060"/>
              </w:rPr>
            </w:pPr>
          </w:p>
          <w:p w14:paraId="11C6B410" w14:textId="77777777" w:rsidR="00154DFF" w:rsidRPr="004E6256" w:rsidRDefault="00154DFF" w:rsidP="00612341">
            <w:pPr>
              <w:rPr>
                <w:color w:val="002060"/>
              </w:rPr>
            </w:pPr>
          </w:p>
          <w:p w14:paraId="11C6B411" w14:textId="77777777" w:rsidR="00154DFF" w:rsidRPr="004E6256" w:rsidRDefault="00154DFF" w:rsidP="00612341">
            <w:pPr>
              <w:rPr>
                <w:color w:val="002060"/>
              </w:rPr>
            </w:pPr>
          </w:p>
          <w:p w14:paraId="11C6B412" w14:textId="77777777" w:rsidR="00154DFF" w:rsidRPr="004E6256" w:rsidRDefault="00154DFF" w:rsidP="00612341">
            <w:pPr>
              <w:rPr>
                <w:color w:val="002060"/>
              </w:rPr>
            </w:pPr>
          </w:p>
          <w:p w14:paraId="11C6B413" w14:textId="77777777" w:rsidR="00154DFF" w:rsidRPr="004E6256" w:rsidRDefault="00154DFF" w:rsidP="00612341">
            <w:pPr>
              <w:rPr>
                <w:color w:val="002060"/>
              </w:rPr>
            </w:pPr>
          </w:p>
          <w:p w14:paraId="11C6B414" w14:textId="77777777" w:rsidR="00154DFF" w:rsidRPr="004E6256" w:rsidRDefault="00154DFF" w:rsidP="00612341">
            <w:pPr>
              <w:rPr>
                <w:color w:val="002060"/>
              </w:rPr>
            </w:pPr>
          </w:p>
          <w:p w14:paraId="11C6B415" w14:textId="77777777" w:rsidR="00154DFF" w:rsidRPr="004E6256" w:rsidRDefault="00154DFF" w:rsidP="00612341">
            <w:pPr>
              <w:rPr>
                <w:color w:val="002060"/>
              </w:rPr>
            </w:pPr>
          </w:p>
          <w:p w14:paraId="11C6B416" w14:textId="77777777" w:rsidR="009545D5" w:rsidRPr="004E6256" w:rsidRDefault="009545D5" w:rsidP="00612341">
            <w:pPr>
              <w:rPr>
                <w:color w:val="002060"/>
              </w:rPr>
            </w:pPr>
          </w:p>
          <w:p w14:paraId="11C6B417" w14:textId="77777777" w:rsidR="009545D5" w:rsidRPr="004E6256" w:rsidRDefault="009545D5" w:rsidP="00612341">
            <w:pPr>
              <w:rPr>
                <w:color w:val="002060"/>
              </w:rPr>
            </w:pPr>
          </w:p>
          <w:p w14:paraId="11C6B418" w14:textId="77777777" w:rsidR="009545D5" w:rsidRPr="004E6256" w:rsidRDefault="009545D5" w:rsidP="00612341">
            <w:pPr>
              <w:rPr>
                <w:color w:val="002060"/>
              </w:rPr>
            </w:pPr>
          </w:p>
          <w:p w14:paraId="11C6B419" w14:textId="77777777" w:rsidR="009545D5" w:rsidRPr="004E6256" w:rsidRDefault="009545D5" w:rsidP="00612341">
            <w:pPr>
              <w:rPr>
                <w:color w:val="002060"/>
              </w:rPr>
            </w:pPr>
          </w:p>
          <w:p w14:paraId="11C6B41A" w14:textId="77777777" w:rsidR="009545D5" w:rsidRPr="004E6256" w:rsidRDefault="009545D5" w:rsidP="00612341">
            <w:pPr>
              <w:rPr>
                <w:color w:val="002060"/>
              </w:rPr>
            </w:pPr>
          </w:p>
          <w:p w14:paraId="11C6B41B" w14:textId="77777777" w:rsidR="009545D5" w:rsidRPr="004E6256" w:rsidRDefault="009545D5" w:rsidP="00612341">
            <w:pPr>
              <w:rPr>
                <w:color w:val="002060"/>
              </w:rPr>
            </w:pPr>
          </w:p>
        </w:tc>
      </w:tr>
    </w:tbl>
    <w:p w14:paraId="11C6B41F" w14:textId="77777777" w:rsidR="00A116CE" w:rsidRPr="004E6256" w:rsidRDefault="00A116CE">
      <w:pPr>
        <w:rPr>
          <w:color w:val="002060"/>
        </w:rPr>
      </w:pPr>
      <w:r w:rsidRPr="004E6256">
        <w:rPr>
          <w:color w:val="002060"/>
        </w:rPr>
        <w:br w:type="page"/>
      </w:r>
    </w:p>
    <w:p w14:paraId="11C6B420" w14:textId="31CA7964" w:rsidR="007A63CB" w:rsidRPr="004E6256" w:rsidRDefault="00FA11FE" w:rsidP="00A116CE">
      <w:pPr>
        <w:pStyle w:val="Heading1"/>
        <w:rPr>
          <w:color w:val="002060"/>
        </w:rPr>
      </w:pPr>
      <w:bookmarkStart w:id="0" w:name="_Hlk149127633"/>
      <w:proofErr w:type="gramStart"/>
      <w:r w:rsidRPr="004E6256">
        <w:rPr>
          <w:color w:val="002060"/>
        </w:rPr>
        <w:lastRenderedPageBreak/>
        <w:t xml:space="preserve">INDIVIDUAL </w:t>
      </w:r>
      <w:r w:rsidR="00A116CE" w:rsidRPr="004E6256">
        <w:rPr>
          <w:color w:val="002060"/>
        </w:rPr>
        <w:t>APPOINTMENT</w:t>
      </w:r>
      <w:proofErr w:type="gramEnd"/>
      <w:r w:rsidR="00A116CE" w:rsidRPr="004E6256">
        <w:rPr>
          <w:color w:val="002060"/>
        </w:rPr>
        <w:t xml:space="preserve"> DETAILS</w:t>
      </w:r>
    </w:p>
    <w:bookmarkEnd w:id="0"/>
    <w:p w14:paraId="791D94BA" w14:textId="77777777" w:rsidR="008D5CD0" w:rsidRPr="004E6256" w:rsidRDefault="008D5CD0" w:rsidP="008D5CD0">
      <w:pPr>
        <w:rPr>
          <w:b/>
          <w:bCs/>
          <w:color w:val="002060"/>
          <w:sz w:val="20"/>
          <w:szCs w:val="20"/>
        </w:rPr>
      </w:pPr>
      <w:r w:rsidRPr="004E6256">
        <w:rPr>
          <w:b/>
          <w:bCs/>
          <w:color w:val="002060"/>
          <w:sz w:val="20"/>
          <w:szCs w:val="20"/>
        </w:rPr>
        <w:t>(Please duplicate any pages if necessary)</w:t>
      </w:r>
    </w:p>
    <w:tbl>
      <w:tblPr>
        <w:tblStyle w:val="ProjectTable"/>
        <w:tblW w:w="5000" w:type="pct"/>
        <w:tblLook w:val="0280" w:firstRow="0" w:lastRow="0" w:firstColumn="1" w:lastColumn="0" w:noHBand="1" w:noVBand="0"/>
      </w:tblPr>
      <w:tblGrid>
        <w:gridCol w:w="2972"/>
        <w:gridCol w:w="1062"/>
        <w:gridCol w:w="1064"/>
        <w:gridCol w:w="4252"/>
      </w:tblGrid>
      <w:tr w:rsidR="004E6256" w:rsidRPr="004E6256" w14:paraId="62B7CA67" w14:textId="77777777" w:rsidTr="009B63A6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4"/>
          </w:tcPr>
          <w:p w14:paraId="7EDF972E" w14:textId="38DDA136" w:rsidR="008D5CD0" w:rsidRPr="004E6256" w:rsidRDefault="008D5CD0" w:rsidP="009B63A6">
            <w:pPr>
              <w:rPr>
                <w:b w:val="0"/>
                <w:bCs/>
                <w:i/>
                <w:iCs/>
                <w:color w:val="002060"/>
              </w:rPr>
            </w:pPr>
            <w:r w:rsidRPr="004E6256">
              <w:rPr>
                <w:noProof/>
                <w:color w:val="002060"/>
                <w:lang w:val="en-GB" w:eastAsia="en-GB"/>
              </w:rPr>
              <mc:AlternateContent>
                <mc:Choice Requires="wpg">
                  <w:drawing>
                    <wp:inline distT="0" distB="0" distL="0" distR="0" wp14:anchorId="57D4C748" wp14:editId="18EE0C85">
                      <wp:extent cx="141605" cy="141605"/>
                      <wp:effectExtent l="0" t="0" r="0" b="0"/>
                      <wp:docPr id="427263758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716680190" name="Rectangle 71668019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5B9BD5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32678224" name="Freeform 4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002FF38" id="Group 5" o:spid="_x0000_s1026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">
                      <v:rect id="Rectangle 716680190" o:spid="_x0000_s1027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" fillcolor="#5b9bd5" stroked="f" strokeweight="0"/>
                      <v:shape id="Freeform 4" o:spid="_x0000_s1028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  <w:r w:rsidRPr="004E6256">
              <w:rPr>
                <w:color w:val="002060"/>
              </w:rPr>
              <w:t xml:space="preserve">   COMPANY SECRETARY – </w:t>
            </w:r>
            <w:r w:rsidRPr="004E6256">
              <w:rPr>
                <w:b w:val="0"/>
                <w:bCs/>
                <w:i/>
                <w:iCs/>
                <w:color w:val="002060"/>
              </w:rPr>
              <w:t xml:space="preserve">Not required, but can be appointed if you wish </w:t>
            </w:r>
          </w:p>
        </w:tc>
      </w:tr>
      <w:tr w:rsidR="004E6256" w:rsidRPr="004E6256" w14:paraId="33931173" w14:textId="77777777" w:rsidTr="009B63A6">
        <w:trPr>
          <w:gridAfter w:val="1"/>
          <w:wAfter w:w="2274" w:type="pct"/>
          <w:trHeight w:val="5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3FDCB3A6" w14:textId="77777777" w:rsidR="008D5CD0" w:rsidRPr="004E6256" w:rsidRDefault="008D5CD0" w:rsidP="009B63A6">
            <w:pPr>
              <w:rPr>
                <w:color w:val="002060"/>
              </w:rPr>
            </w:pPr>
            <w:r w:rsidRPr="004E6256">
              <w:rPr>
                <w:color w:val="002060"/>
              </w:rPr>
              <w:t>TITLE</w:t>
            </w:r>
          </w:p>
        </w:tc>
        <w:tc>
          <w:tcPr>
            <w:tcW w:w="1137" w:type="pct"/>
            <w:gridSpan w:val="2"/>
            <w:shd w:val="clear" w:color="auto" w:fill="FFFFFF" w:themeFill="background1"/>
          </w:tcPr>
          <w:p w14:paraId="10E4C62B" w14:textId="77777777" w:rsidR="008D5CD0" w:rsidRPr="004E6256" w:rsidRDefault="008D5CD0" w:rsidP="009B63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60043EA0" w14:textId="77777777" w:rsidTr="009B63A6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2C113A9A" w14:textId="77777777" w:rsidR="008D5CD0" w:rsidRPr="004E6256" w:rsidRDefault="008D5CD0" w:rsidP="009B63A6">
            <w:pPr>
              <w:rPr>
                <w:color w:val="002060"/>
              </w:rPr>
            </w:pPr>
            <w:r w:rsidRPr="004E6256">
              <w:rPr>
                <w:color w:val="002060"/>
              </w:rPr>
              <w:t>FIRST FORENAME(S)</w:t>
            </w:r>
          </w:p>
        </w:tc>
        <w:tc>
          <w:tcPr>
            <w:tcW w:w="3411" w:type="pct"/>
            <w:gridSpan w:val="3"/>
            <w:shd w:val="clear" w:color="auto" w:fill="FFFFFF" w:themeFill="background1"/>
          </w:tcPr>
          <w:p w14:paraId="2C01E6E9" w14:textId="77777777" w:rsidR="008D5CD0" w:rsidRPr="004E6256" w:rsidRDefault="008D5CD0" w:rsidP="009B63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 w:rsidRPr="004E6256">
              <w:rPr>
                <w:color w:val="002060"/>
              </w:rPr>
              <w:t xml:space="preserve"> </w:t>
            </w:r>
          </w:p>
        </w:tc>
      </w:tr>
      <w:tr w:rsidR="001B12E1" w:rsidRPr="004E6256" w14:paraId="027C14D0" w14:textId="77777777" w:rsidTr="009B63A6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4E53D77F" w14:textId="4D25F0D8" w:rsidR="001B12E1" w:rsidRPr="004E6256" w:rsidRDefault="001B12E1" w:rsidP="009B63A6">
            <w:pPr>
              <w:rPr>
                <w:color w:val="002060"/>
              </w:rPr>
            </w:pPr>
            <w:r>
              <w:rPr>
                <w:color w:val="002060"/>
              </w:rPr>
              <w:t>MIDDLE NAME(S)</w:t>
            </w:r>
          </w:p>
        </w:tc>
        <w:tc>
          <w:tcPr>
            <w:tcW w:w="3411" w:type="pct"/>
            <w:gridSpan w:val="3"/>
            <w:shd w:val="clear" w:color="auto" w:fill="FFFFFF" w:themeFill="background1"/>
          </w:tcPr>
          <w:p w14:paraId="017F0F56" w14:textId="77777777" w:rsidR="001B12E1" w:rsidRPr="004E6256" w:rsidRDefault="001B12E1" w:rsidP="009B63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78E8B249" w14:textId="77777777" w:rsidTr="009B63A6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DE372FE" w14:textId="77777777" w:rsidR="008D5CD0" w:rsidRPr="004E6256" w:rsidRDefault="008D5CD0" w:rsidP="009B63A6">
            <w:pPr>
              <w:rPr>
                <w:color w:val="002060"/>
              </w:rPr>
            </w:pPr>
            <w:r w:rsidRPr="004E6256">
              <w:rPr>
                <w:color w:val="002060"/>
              </w:rPr>
              <w:t>SURNAME</w:t>
            </w:r>
          </w:p>
        </w:tc>
        <w:tc>
          <w:tcPr>
            <w:tcW w:w="3411" w:type="pct"/>
            <w:gridSpan w:val="3"/>
            <w:shd w:val="clear" w:color="auto" w:fill="FFFFFF" w:themeFill="background1"/>
          </w:tcPr>
          <w:p w14:paraId="39BF3F35" w14:textId="77777777" w:rsidR="008D5CD0" w:rsidRPr="004E6256" w:rsidRDefault="008D5CD0" w:rsidP="009B63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 w:rsidRPr="004E6256">
              <w:rPr>
                <w:color w:val="002060"/>
              </w:rPr>
              <w:t xml:space="preserve"> </w:t>
            </w:r>
          </w:p>
        </w:tc>
      </w:tr>
      <w:tr w:rsidR="004E6256" w:rsidRPr="004E6256" w14:paraId="041B2661" w14:textId="77777777" w:rsidTr="009B63A6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4433FFB" w14:textId="77777777" w:rsidR="008D5CD0" w:rsidRPr="004E6256" w:rsidRDefault="008D5CD0" w:rsidP="009B63A6">
            <w:pPr>
              <w:rPr>
                <w:color w:val="002060"/>
              </w:rPr>
            </w:pPr>
            <w:r w:rsidRPr="004E6256">
              <w:rPr>
                <w:color w:val="002060"/>
              </w:rPr>
              <w:t>NATIONALITY</w:t>
            </w:r>
          </w:p>
        </w:tc>
        <w:tc>
          <w:tcPr>
            <w:tcW w:w="3411" w:type="pct"/>
            <w:gridSpan w:val="3"/>
            <w:shd w:val="clear" w:color="auto" w:fill="FFFFFF" w:themeFill="background1"/>
          </w:tcPr>
          <w:p w14:paraId="72FA36F4" w14:textId="77777777" w:rsidR="008D5CD0" w:rsidRPr="004E6256" w:rsidRDefault="008D5CD0" w:rsidP="009B63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 w:rsidRPr="004E6256">
              <w:rPr>
                <w:color w:val="002060"/>
              </w:rPr>
              <w:t xml:space="preserve"> </w:t>
            </w:r>
          </w:p>
        </w:tc>
      </w:tr>
      <w:tr w:rsidR="004E6256" w:rsidRPr="004E6256" w14:paraId="23A21D12" w14:textId="77777777" w:rsidTr="009B63A6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4"/>
          </w:tcPr>
          <w:p w14:paraId="6A49933B" w14:textId="73E9EFEA" w:rsidR="008D5CD0" w:rsidRPr="004E6256" w:rsidRDefault="008D5CD0" w:rsidP="009B63A6">
            <w:pPr>
              <w:jc w:val="center"/>
              <w:rPr>
                <w:color w:val="002060"/>
              </w:rPr>
            </w:pPr>
            <w:r w:rsidRPr="004E6256">
              <w:rPr>
                <w:color w:val="002060"/>
              </w:rPr>
              <w:t>SERVICE ADDRESS</w:t>
            </w:r>
            <w:r w:rsidRPr="004E6256">
              <w:rPr>
                <w:b w:val="0"/>
                <w:bCs/>
                <w:color w:val="002060"/>
              </w:rPr>
              <w:t xml:space="preserve"> – This will be shown on the public record</w:t>
            </w:r>
          </w:p>
        </w:tc>
      </w:tr>
      <w:tr w:rsidR="004E6256" w:rsidRPr="004E6256" w14:paraId="481471F2" w14:textId="77777777" w:rsidTr="009B63A6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D41FED4" w14:textId="77777777" w:rsidR="008D5CD0" w:rsidRPr="004E6256" w:rsidRDefault="008D5CD0" w:rsidP="009B63A6">
            <w:pPr>
              <w:rPr>
                <w:b w:val="0"/>
                <w:bCs/>
                <w:color w:val="002060"/>
              </w:rPr>
            </w:pPr>
            <w:r w:rsidRPr="004E6256">
              <w:rPr>
                <w:b w:val="0"/>
                <w:bCs/>
                <w:color w:val="002060"/>
              </w:rPr>
              <w:t>ADDRESS LINE 1</w:t>
            </w:r>
          </w:p>
        </w:tc>
        <w:tc>
          <w:tcPr>
            <w:tcW w:w="3411" w:type="pct"/>
            <w:gridSpan w:val="3"/>
            <w:shd w:val="clear" w:color="auto" w:fill="FFFFFF" w:themeFill="background1"/>
          </w:tcPr>
          <w:p w14:paraId="07D9C2D7" w14:textId="77777777" w:rsidR="008D5CD0" w:rsidRPr="004E6256" w:rsidRDefault="008D5CD0" w:rsidP="009B63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03EE50F9" w14:textId="77777777" w:rsidTr="009B63A6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53642176" w14:textId="77777777" w:rsidR="008D5CD0" w:rsidRPr="004E6256" w:rsidRDefault="008D5CD0" w:rsidP="009B63A6">
            <w:pPr>
              <w:rPr>
                <w:b w:val="0"/>
                <w:bCs/>
                <w:color w:val="002060"/>
              </w:rPr>
            </w:pPr>
            <w:r w:rsidRPr="004E6256">
              <w:rPr>
                <w:b w:val="0"/>
                <w:bCs/>
                <w:color w:val="002060"/>
              </w:rPr>
              <w:t>ADDRESS LINE 2</w:t>
            </w:r>
          </w:p>
        </w:tc>
        <w:tc>
          <w:tcPr>
            <w:tcW w:w="3411" w:type="pct"/>
            <w:gridSpan w:val="3"/>
            <w:shd w:val="clear" w:color="auto" w:fill="FFFFFF" w:themeFill="background1"/>
          </w:tcPr>
          <w:p w14:paraId="43648FD2" w14:textId="77777777" w:rsidR="008D5CD0" w:rsidRPr="004E6256" w:rsidRDefault="008D5CD0" w:rsidP="009B63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F22DD49" w14:textId="77777777" w:rsidTr="009B63A6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68A50039" w14:textId="77777777" w:rsidR="008D5CD0" w:rsidRPr="004E6256" w:rsidRDefault="008D5CD0" w:rsidP="009B63A6">
            <w:pPr>
              <w:rPr>
                <w:b w:val="0"/>
                <w:bCs/>
                <w:color w:val="002060"/>
              </w:rPr>
            </w:pPr>
            <w:r w:rsidRPr="004E6256">
              <w:rPr>
                <w:b w:val="0"/>
                <w:bCs/>
                <w:color w:val="002060"/>
              </w:rPr>
              <w:t>TOWN</w:t>
            </w:r>
          </w:p>
        </w:tc>
        <w:tc>
          <w:tcPr>
            <w:tcW w:w="3411" w:type="pct"/>
            <w:gridSpan w:val="3"/>
            <w:shd w:val="clear" w:color="auto" w:fill="FFFFFF" w:themeFill="background1"/>
          </w:tcPr>
          <w:p w14:paraId="1D068B83" w14:textId="77777777" w:rsidR="008D5CD0" w:rsidRPr="004E6256" w:rsidRDefault="008D5CD0" w:rsidP="009B63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533630DF" w14:textId="77777777" w:rsidTr="009B63A6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78FF1F1" w14:textId="77777777" w:rsidR="008D5CD0" w:rsidRPr="004E6256" w:rsidRDefault="008D5CD0" w:rsidP="009B63A6">
            <w:pPr>
              <w:rPr>
                <w:b w:val="0"/>
                <w:bCs/>
                <w:color w:val="002060"/>
              </w:rPr>
            </w:pPr>
            <w:r w:rsidRPr="004E6256">
              <w:rPr>
                <w:b w:val="0"/>
                <w:bCs/>
                <w:color w:val="002060"/>
              </w:rPr>
              <w:t>COUNTY</w:t>
            </w:r>
          </w:p>
        </w:tc>
        <w:tc>
          <w:tcPr>
            <w:tcW w:w="3411" w:type="pct"/>
            <w:gridSpan w:val="3"/>
            <w:shd w:val="clear" w:color="auto" w:fill="FFFFFF" w:themeFill="background1"/>
          </w:tcPr>
          <w:p w14:paraId="08417BC7" w14:textId="77777777" w:rsidR="008D5CD0" w:rsidRPr="004E6256" w:rsidRDefault="008D5CD0" w:rsidP="009B63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5E54E0E7" w14:textId="77777777" w:rsidTr="009B63A6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60FDC1F6" w14:textId="77777777" w:rsidR="008D5CD0" w:rsidRPr="004E6256" w:rsidRDefault="008D5CD0" w:rsidP="009B63A6">
            <w:pPr>
              <w:rPr>
                <w:b w:val="0"/>
                <w:bCs/>
                <w:color w:val="002060"/>
              </w:rPr>
            </w:pPr>
            <w:r w:rsidRPr="004E6256">
              <w:rPr>
                <w:b w:val="0"/>
                <w:bCs/>
                <w:color w:val="002060"/>
              </w:rPr>
              <w:t>POST CODE</w:t>
            </w:r>
          </w:p>
        </w:tc>
        <w:tc>
          <w:tcPr>
            <w:tcW w:w="1137" w:type="pct"/>
            <w:gridSpan w:val="2"/>
            <w:shd w:val="clear" w:color="auto" w:fill="FFFFFF" w:themeFill="background1"/>
          </w:tcPr>
          <w:p w14:paraId="0206EA3D" w14:textId="77777777" w:rsidR="008D5CD0" w:rsidRPr="004E6256" w:rsidRDefault="008D5CD0" w:rsidP="009B63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4092AFD3" w14:textId="77777777" w:rsidTr="009B63A6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7944E757" w14:textId="77777777" w:rsidR="008D5CD0" w:rsidRPr="004E6256" w:rsidRDefault="008D5CD0" w:rsidP="009B63A6">
            <w:pPr>
              <w:rPr>
                <w:b w:val="0"/>
                <w:bCs/>
                <w:color w:val="002060"/>
              </w:rPr>
            </w:pPr>
            <w:r w:rsidRPr="004E6256">
              <w:rPr>
                <w:b w:val="0"/>
                <w:bCs/>
                <w:color w:val="002060"/>
              </w:rPr>
              <w:t>COUNTRY (IF NOT UK)</w:t>
            </w:r>
          </w:p>
        </w:tc>
        <w:tc>
          <w:tcPr>
            <w:tcW w:w="3411" w:type="pct"/>
            <w:gridSpan w:val="3"/>
            <w:shd w:val="clear" w:color="auto" w:fill="FFFFFF" w:themeFill="background1"/>
          </w:tcPr>
          <w:p w14:paraId="636BFB40" w14:textId="77777777" w:rsidR="008D5CD0" w:rsidRPr="004E6256" w:rsidRDefault="008D5CD0" w:rsidP="009B63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7CC2EDF6" w14:textId="77777777" w:rsidTr="009B63A6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567008DE" w14:textId="1D0F3F36" w:rsidR="008D5CD0" w:rsidRPr="004E6256" w:rsidRDefault="008D5CD0" w:rsidP="009B63A6">
            <w:pPr>
              <w:rPr>
                <w:color w:val="002060"/>
              </w:rPr>
            </w:pPr>
            <w:r w:rsidRPr="004E6256">
              <w:rPr>
                <w:color w:val="002060"/>
              </w:rPr>
              <w:t xml:space="preserve">IS THE SECRETARY ALSO A SUBSCRIBER SHAREHOLDER? </w:t>
            </w:r>
          </w:p>
        </w:tc>
        <w:tc>
          <w:tcPr>
            <w:tcW w:w="568" w:type="pct"/>
            <w:shd w:val="clear" w:color="auto" w:fill="FFFFFF" w:themeFill="background1"/>
          </w:tcPr>
          <w:p w14:paraId="231116F9" w14:textId="70669DF2" w:rsidR="008D5CD0" w:rsidRPr="004E6256" w:rsidRDefault="008D5CD0" w:rsidP="009B63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 w:rsidRPr="004E6256">
              <w:rPr>
                <w:color w:val="002060"/>
              </w:rPr>
              <w:t xml:space="preserve">YES  </w:t>
            </w:r>
            <w:sdt>
              <w:sdtPr>
                <w:rPr>
                  <w:color w:val="002060"/>
                </w:rPr>
                <w:id w:val="-1893959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E6256">
                  <w:rPr>
                    <w:rFonts w:ascii="MS Gothic" w:eastAsia="MS Gothic" w:hAnsi="MS Gothic" w:hint="eastAsia"/>
                    <w:color w:val="002060"/>
                  </w:rPr>
                  <w:t>☐</w:t>
                </w:r>
              </w:sdtContent>
            </w:sdt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9" w:type="pct"/>
            <w:shd w:val="clear" w:color="auto" w:fill="FFFFFF" w:themeFill="background1"/>
          </w:tcPr>
          <w:p w14:paraId="61AB1EA1" w14:textId="77777777" w:rsidR="008D5CD0" w:rsidRPr="004E6256" w:rsidRDefault="008D5CD0" w:rsidP="009B63A6">
            <w:pPr>
              <w:rPr>
                <w:b w:val="0"/>
                <w:bCs/>
                <w:color w:val="002060"/>
              </w:rPr>
            </w:pPr>
            <w:r w:rsidRPr="004E6256">
              <w:rPr>
                <w:b w:val="0"/>
                <w:bCs/>
                <w:color w:val="002060"/>
              </w:rPr>
              <w:t xml:space="preserve">NO </w:t>
            </w:r>
            <w:sdt>
              <w:sdtPr>
                <w:rPr>
                  <w:bCs/>
                  <w:color w:val="002060"/>
                </w:rPr>
                <w:id w:val="-15204613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E6256">
                  <w:rPr>
                    <w:rFonts w:ascii="MS Gothic" w:eastAsia="MS Gothic" w:hAnsi="MS Gothic" w:hint="eastAsia"/>
                    <w:bCs/>
                    <w:color w:val="002060"/>
                  </w:rPr>
                  <w:t>☐</w:t>
                </w:r>
              </w:sdtContent>
            </w:sdt>
          </w:p>
        </w:tc>
      </w:tr>
      <w:tr w:rsidR="004E6256" w:rsidRPr="004E6256" w14:paraId="32BA4225" w14:textId="77777777" w:rsidTr="009B63A6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5D2FF0A6" w14:textId="77777777" w:rsidR="008D5CD0" w:rsidRPr="004E6256" w:rsidRDefault="008D5CD0" w:rsidP="009B63A6">
            <w:pPr>
              <w:rPr>
                <w:color w:val="002060"/>
              </w:rPr>
            </w:pPr>
            <w:r w:rsidRPr="004E6256">
              <w:rPr>
                <w:color w:val="002060"/>
              </w:rPr>
              <w:t xml:space="preserve">IF YES, PLEASE SUPPLY THE TOTAL ALLOTED AND CLASS </w:t>
            </w:r>
          </w:p>
        </w:tc>
        <w:tc>
          <w:tcPr>
            <w:tcW w:w="1137" w:type="pct"/>
            <w:gridSpan w:val="2"/>
            <w:shd w:val="clear" w:color="auto" w:fill="FFFFFF" w:themeFill="background1"/>
          </w:tcPr>
          <w:p w14:paraId="132FFAEE" w14:textId="77777777" w:rsidR="008D5CD0" w:rsidRPr="004E6256" w:rsidRDefault="008D5CD0" w:rsidP="009B63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4D201875" w14:textId="77777777" w:rsidTr="009B63A6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4"/>
          </w:tcPr>
          <w:p w14:paraId="2D83CC90" w14:textId="77777777" w:rsidR="008D5CD0" w:rsidRPr="004E6256" w:rsidRDefault="008D5CD0" w:rsidP="009B63A6">
            <w:pPr>
              <w:rPr>
                <w:bCs/>
                <w:i/>
                <w:iCs/>
                <w:color w:val="002060"/>
              </w:rPr>
            </w:pPr>
            <w:r w:rsidRPr="004E6256">
              <w:rPr>
                <w:i/>
                <w:iCs/>
                <w:color w:val="002060"/>
              </w:rPr>
              <w:t>3 IN 6 PERSONAL AUTHENTIFICATION DETAILS</w:t>
            </w:r>
            <w:r w:rsidRPr="004E6256">
              <w:rPr>
                <w:b w:val="0"/>
                <w:bCs/>
                <w:i/>
                <w:iCs/>
                <w:color w:val="002060"/>
              </w:rPr>
              <w:t xml:space="preserve"> - PLEASE SUPPLY 3 OF THE FOLLOWING 6 </w:t>
            </w:r>
          </w:p>
          <w:p w14:paraId="344B704D" w14:textId="7A71FDFC" w:rsidR="008D5CD0" w:rsidRPr="004E6256" w:rsidRDefault="008D5CD0" w:rsidP="009B63A6">
            <w:pPr>
              <w:rPr>
                <w:b w:val="0"/>
                <w:bCs/>
                <w:color w:val="002060"/>
              </w:rPr>
            </w:pPr>
            <w:r w:rsidRPr="004E6256">
              <w:rPr>
                <w:b w:val="0"/>
                <w:bCs/>
                <w:i/>
                <w:iCs/>
                <w:color w:val="002060"/>
              </w:rPr>
              <w:t>ONLY TO BE COMPLETED IF THE SECRETARY IS ALSO A SHAREHOLDER</w:t>
            </w:r>
          </w:p>
        </w:tc>
      </w:tr>
      <w:tr w:rsidR="004E6256" w:rsidRPr="004E6256" w14:paraId="48338B3C" w14:textId="77777777" w:rsidTr="009B63A6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63571C37" w14:textId="77777777" w:rsidR="008D5CD0" w:rsidRPr="004E6256" w:rsidRDefault="008D5CD0" w:rsidP="009B63A6">
            <w:pPr>
              <w:rPr>
                <w:b w:val="0"/>
                <w:bCs/>
                <w:color w:val="002060"/>
              </w:rPr>
            </w:pPr>
            <w:r w:rsidRPr="004E6256">
              <w:rPr>
                <w:color w:val="002060"/>
              </w:rPr>
              <w:t>TOWN OF BIRTH</w:t>
            </w:r>
            <w:r w:rsidRPr="004E6256">
              <w:rPr>
                <w:b w:val="0"/>
                <w:bCs/>
                <w:color w:val="002060"/>
              </w:rPr>
              <w:t xml:space="preserve"> </w:t>
            </w:r>
            <w:r w:rsidRPr="004E6256">
              <w:rPr>
                <w:b w:val="0"/>
                <w:bCs/>
                <w:i/>
                <w:iCs/>
                <w:color w:val="002060"/>
              </w:rPr>
              <w:t>(first 3 letters)</w:t>
            </w:r>
          </w:p>
        </w:tc>
        <w:tc>
          <w:tcPr>
            <w:tcW w:w="1137" w:type="pct"/>
            <w:gridSpan w:val="2"/>
            <w:shd w:val="clear" w:color="auto" w:fill="FFFFFF" w:themeFill="background1"/>
          </w:tcPr>
          <w:p w14:paraId="1FE25069" w14:textId="77777777" w:rsidR="008D5CD0" w:rsidRPr="004E6256" w:rsidRDefault="008D5CD0" w:rsidP="009B63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E248123" w14:textId="77777777" w:rsidTr="009B63A6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7C715462" w14:textId="77777777" w:rsidR="008D5CD0" w:rsidRPr="004E6256" w:rsidRDefault="008D5CD0" w:rsidP="009B63A6">
            <w:pPr>
              <w:rPr>
                <w:b w:val="0"/>
                <w:bCs/>
                <w:color w:val="002060"/>
              </w:rPr>
            </w:pPr>
            <w:r w:rsidRPr="004E6256">
              <w:rPr>
                <w:color w:val="002060"/>
              </w:rPr>
              <w:t>TELEPHONE NUMBER</w:t>
            </w:r>
            <w:r w:rsidRPr="004E6256">
              <w:rPr>
                <w:b w:val="0"/>
                <w:bCs/>
                <w:color w:val="002060"/>
              </w:rPr>
              <w:t xml:space="preserve"> </w:t>
            </w:r>
            <w:r w:rsidRPr="004E6256">
              <w:rPr>
                <w:b w:val="0"/>
                <w:bCs/>
                <w:i/>
                <w:iCs/>
                <w:color w:val="002060"/>
              </w:rPr>
              <w:t>(last 3 digits)</w:t>
            </w:r>
          </w:p>
        </w:tc>
        <w:tc>
          <w:tcPr>
            <w:tcW w:w="1137" w:type="pct"/>
            <w:gridSpan w:val="2"/>
            <w:shd w:val="clear" w:color="auto" w:fill="FFFFFF" w:themeFill="background1"/>
          </w:tcPr>
          <w:p w14:paraId="22BF40C5" w14:textId="77777777" w:rsidR="008D5CD0" w:rsidRPr="004E6256" w:rsidRDefault="008D5CD0" w:rsidP="009B63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7B706CB" w14:textId="77777777" w:rsidTr="009B63A6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797ADEB3" w14:textId="77777777" w:rsidR="008D5CD0" w:rsidRPr="004E6256" w:rsidRDefault="008D5CD0" w:rsidP="009B63A6">
            <w:pPr>
              <w:rPr>
                <w:b w:val="0"/>
                <w:bCs/>
                <w:color w:val="002060"/>
              </w:rPr>
            </w:pPr>
            <w:r w:rsidRPr="004E6256">
              <w:rPr>
                <w:color w:val="002060"/>
              </w:rPr>
              <w:t>NATIONAL INSURANCE NO</w:t>
            </w:r>
            <w:r w:rsidRPr="004E6256">
              <w:rPr>
                <w:b w:val="0"/>
                <w:bCs/>
                <w:color w:val="002060"/>
              </w:rPr>
              <w:t xml:space="preserve">. </w:t>
            </w:r>
            <w:r w:rsidRPr="004E6256">
              <w:rPr>
                <w:b w:val="0"/>
                <w:bCs/>
                <w:i/>
                <w:iCs/>
                <w:color w:val="002060"/>
              </w:rPr>
              <w:t>(last 3 characters e.g. 45C)</w:t>
            </w:r>
          </w:p>
        </w:tc>
        <w:tc>
          <w:tcPr>
            <w:tcW w:w="1137" w:type="pct"/>
            <w:gridSpan w:val="2"/>
            <w:shd w:val="clear" w:color="auto" w:fill="FFFFFF" w:themeFill="background1"/>
          </w:tcPr>
          <w:p w14:paraId="79BE61B3" w14:textId="77777777" w:rsidR="008D5CD0" w:rsidRPr="004E6256" w:rsidRDefault="008D5CD0" w:rsidP="009B63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44C69518" w14:textId="77777777" w:rsidTr="009B63A6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638C4979" w14:textId="77777777" w:rsidR="008D5CD0" w:rsidRPr="004E6256" w:rsidRDefault="008D5CD0" w:rsidP="009B63A6">
            <w:pPr>
              <w:rPr>
                <w:b w:val="0"/>
                <w:bCs/>
                <w:color w:val="002060"/>
              </w:rPr>
            </w:pPr>
            <w:r w:rsidRPr="004E6256">
              <w:rPr>
                <w:color w:val="002060"/>
              </w:rPr>
              <w:t>PASSPORT NUMBER</w:t>
            </w:r>
            <w:r w:rsidRPr="004E6256">
              <w:rPr>
                <w:b w:val="0"/>
                <w:bCs/>
                <w:color w:val="002060"/>
              </w:rPr>
              <w:t xml:space="preserve"> </w:t>
            </w:r>
            <w:r w:rsidRPr="004E6256">
              <w:rPr>
                <w:b w:val="0"/>
                <w:bCs/>
                <w:i/>
                <w:iCs/>
                <w:color w:val="002060"/>
              </w:rPr>
              <w:t>(last 3 digits)</w:t>
            </w:r>
          </w:p>
        </w:tc>
        <w:tc>
          <w:tcPr>
            <w:tcW w:w="1137" w:type="pct"/>
            <w:gridSpan w:val="2"/>
            <w:shd w:val="clear" w:color="auto" w:fill="FFFFFF" w:themeFill="background1"/>
          </w:tcPr>
          <w:p w14:paraId="17EB9BD9" w14:textId="77777777" w:rsidR="008D5CD0" w:rsidRPr="004E6256" w:rsidRDefault="008D5CD0" w:rsidP="009B63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60BA3D73" w14:textId="77777777" w:rsidTr="009B63A6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  <w:tcBorders>
              <w:bottom w:val="single" w:sz="4" w:space="0" w:color="5B9BD5" w:themeColor="accent1"/>
            </w:tcBorders>
          </w:tcPr>
          <w:p w14:paraId="11529B94" w14:textId="77777777" w:rsidR="008D5CD0" w:rsidRPr="004E6256" w:rsidRDefault="008D5CD0" w:rsidP="009B63A6">
            <w:pPr>
              <w:rPr>
                <w:b w:val="0"/>
                <w:bCs/>
                <w:color w:val="002060"/>
              </w:rPr>
            </w:pPr>
            <w:r w:rsidRPr="004E6256">
              <w:rPr>
                <w:color w:val="002060"/>
              </w:rPr>
              <w:t>MOTHER’S MAIDEN NAME</w:t>
            </w:r>
            <w:r w:rsidRPr="004E6256">
              <w:rPr>
                <w:b w:val="0"/>
                <w:bCs/>
                <w:color w:val="002060"/>
              </w:rPr>
              <w:t xml:space="preserve"> </w:t>
            </w:r>
            <w:r w:rsidRPr="004E6256">
              <w:rPr>
                <w:b w:val="0"/>
                <w:bCs/>
                <w:i/>
                <w:iCs/>
                <w:color w:val="002060"/>
              </w:rPr>
              <w:t>(first 3 letters)</w:t>
            </w:r>
          </w:p>
        </w:tc>
        <w:tc>
          <w:tcPr>
            <w:tcW w:w="1137" w:type="pct"/>
            <w:gridSpan w:val="2"/>
            <w:tcBorders>
              <w:bottom w:val="single" w:sz="4" w:space="0" w:color="5B9BD5" w:themeColor="accent1"/>
            </w:tcBorders>
            <w:shd w:val="clear" w:color="auto" w:fill="FFFFFF" w:themeFill="background1"/>
          </w:tcPr>
          <w:p w14:paraId="292738C9" w14:textId="77777777" w:rsidR="008D5CD0" w:rsidRPr="004E6256" w:rsidRDefault="008D5CD0" w:rsidP="009B63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681B8B61" w14:textId="77777777" w:rsidTr="009B63A6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  <w:tcBorders>
              <w:bottom w:val="single" w:sz="4" w:space="0" w:color="auto"/>
            </w:tcBorders>
          </w:tcPr>
          <w:p w14:paraId="63D45B16" w14:textId="77777777" w:rsidR="008D5CD0" w:rsidRPr="004E6256" w:rsidRDefault="008D5CD0" w:rsidP="009B63A6">
            <w:pPr>
              <w:rPr>
                <w:b w:val="0"/>
                <w:bCs/>
                <w:color w:val="002060"/>
              </w:rPr>
            </w:pPr>
            <w:r w:rsidRPr="004E6256">
              <w:rPr>
                <w:color w:val="002060"/>
              </w:rPr>
              <w:lastRenderedPageBreak/>
              <w:t>FATHER’S FIRST FORENAME</w:t>
            </w:r>
            <w:r w:rsidRPr="004E6256">
              <w:rPr>
                <w:b w:val="0"/>
                <w:bCs/>
                <w:color w:val="002060"/>
              </w:rPr>
              <w:t xml:space="preserve"> </w:t>
            </w:r>
            <w:r w:rsidRPr="004E6256">
              <w:rPr>
                <w:b w:val="0"/>
                <w:bCs/>
                <w:i/>
                <w:iCs/>
                <w:color w:val="002060"/>
              </w:rPr>
              <w:t>(first 3 letters)</w:t>
            </w:r>
          </w:p>
        </w:tc>
        <w:tc>
          <w:tcPr>
            <w:tcW w:w="1137" w:type="pct"/>
            <w:gridSpan w:val="2"/>
            <w:tcBorders>
              <w:bottom w:val="single" w:sz="4" w:space="0" w:color="auto"/>
            </w:tcBorders>
            <w:shd w:val="clear" w:color="auto" w:fill="FFFFFF" w:themeFill="background1"/>
          </w:tcPr>
          <w:p w14:paraId="64B753ED" w14:textId="77777777" w:rsidR="008D5CD0" w:rsidRPr="004E6256" w:rsidRDefault="008D5CD0" w:rsidP="009B63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</w:tbl>
    <w:p w14:paraId="3E61C34E" w14:textId="77777777" w:rsidR="008D5CD0" w:rsidRPr="004E6256" w:rsidRDefault="008D5CD0" w:rsidP="008D5CD0">
      <w:pPr>
        <w:rPr>
          <w:color w:val="002060"/>
        </w:rPr>
      </w:pPr>
    </w:p>
    <w:p w14:paraId="3F9FD25C" w14:textId="68D7BE39" w:rsidR="009115C5" w:rsidRPr="004E6256" w:rsidRDefault="009115C5" w:rsidP="009115C5">
      <w:pPr>
        <w:rPr>
          <w:b/>
          <w:bCs/>
          <w:color w:val="002060"/>
          <w:sz w:val="20"/>
          <w:szCs w:val="20"/>
        </w:rPr>
      </w:pPr>
      <w:r w:rsidRPr="004E6256">
        <w:rPr>
          <w:b/>
          <w:bCs/>
          <w:color w:val="002060"/>
          <w:sz w:val="20"/>
          <w:szCs w:val="20"/>
        </w:rPr>
        <w:t>(Please duplicate any pages if necessary)</w:t>
      </w:r>
    </w:p>
    <w:tbl>
      <w:tblPr>
        <w:tblStyle w:val="ProjectTable"/>
        <w:tblW w:w="5000" w:type="pct"/>
        <w:tblLook w:val="0280" w:firstRow="0" w:lastRow="0" w:firstColumn="1" w:lastColumn="0" w:noHBand="1" w:noVBand="0"/>
      </w:tblPr>
      <w:tblGrid>
        <w:gridCol w:w="2972"/>
        <w:gridCol w:w="709"/>
        <w:gridCol w:w="353"/>
        <w:gridCol w:w="355"/>
        <w:gridCol w:w="709"/>
        <w:gridCol w:w="4252"/>
      </w:tblGrid>
      <w:tr w:rsidR="004E6256" w:rsidRPr="004E6256" w14:paraId="11C6B422" w14:textId="77777777" w:rsidTr="0061234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bookmarkStart w:id="1" w:name="_Hlk84513309"/>
          <w:p w14:paraId="11C6B421" w14:textId="111243AD" w:rsidR="007C0E5B" w:rsidRPr="004E6256" w:rsidRDefault="007C0E5B" w:rsidP="00E728BB">
            <w:pPr>
              <w:rPr>
                <w:b w:val="0"/>
                <w:bCs/>
                <w:i/>
                <w:iCs/>
                <w:color w:val="002060"/>
              </w:rPr>
            </w:pPr>
            <w:r w:rsidRPr="004E6256">
              <w:rPr>
                <w:noProof/>
                <w:color w:val="002060"/>
                <w:lang w:val="en-GB" w:eastAsia="en-GB"/>
              </w:rPr>
              <mc:AlternateContent>
                <mc:Choice Requires="wpg">
                  <w:drawing>
                    <wp:inline distT="0" distB="0" distL="0" distR="0" wp14:anchorId="11C6B6C7" wp14:editId="11C6B6C8">
                      <wp:extent cx="141605" cy="141605"/>
                      <wp:effectExtent l="0" t="0" r="0" b="0"/>
                      <wp:docPr id="2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3" name="Rectangle 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5B9BD5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" name="Freeform 4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C6B8DE4" id="Group 5" o:spid="_x0000_s1026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">
                      <v:rect id="Rectangle 3" o:spid="_x0000_s1027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" fillcolor="#5b9bd5" stroked="f" strokeweight="0"/>
                      <v:shape id="Freeform 4" o:spid="_x0000_s1028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  <w:r w:rsidRPr="004E6256">
              <w:rPr>
                <w:color w:val="002060"/>
              </w:rPr>
              <w:t xml:space="preserve">   DIRECTOR </w:t>
            </w:r>
            <w:r w:rsidR="00E728BB" w:rsidRPr="004E6256">
              <w:rPr>
                <w:color w:val="002060"/>
              </w:rPr>
              <w:t>–</w:t>
            </w:r>
            <w:r w:rsidRPr="004E6256">
              <w:rPr>
                <w:color w:val="002060"/>
              </w:rPr>
              <w:t xml:space="preserve"> </w:t>
            </w:r>
            <w:r w:rsidR="00E728BB" w:rsidRPr="004E6256">
              <w:rPr>
                <w:b w:val="0"/>
                <w:bCs/>
                <w:i/>
                <w:iCs/>
                <w:color w:val="002060"/>
              </w:rPr>
              <w:t>A minimum of one</w:t>
            </w:r>
            <w:r w:rsidR="001B12E1">
              <w:rPr>
                <w:b w:val="0"/>
                <w:bCs/>
                <w:i/>
                <w:iCs/>
                <w:color w:val="002060"/>
              </w:rPr>
              <w:t xml:space="preserve"> natural</w:t>
            </w:r>
            <w:r w:rsidR="00E728BB" w:rsidRPr="004E6256">
              <w:rPr>
                <w:b w:val="0"/>
                <w:bCs/>
                <w:i/>
                <w:iCs/>
                <w:color w:val="002060"/>
              </w:rPr>
              <w:t xml:space="preserve"> Director must be appointed </w:t>
            </w:r>
          </w:p>
        </w:tc>
      </w:tr>
      <w:tr w:rsidR="004E6256" w:rsidRPr="004E6256" w14:paraId="11C6B425" w14:textId="77777777" w:rsidTr="00AD610E">
        <w:trPr>
          <w:gridAfter w:val="1"/>
          <w:wAfter w:w="2274" w:type="pct"/>
          <w:trHeight w:val="5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423" w14:textId="77777777" w:rsidR="00AD610E" w:rsidRPr="004E6256" w:rsidRDefault="00AD610E" w:rsidP="00E0653F">
            <w:pPr>
              <w:rPr>
                <w:color w:val="002060"/>
              </w:rPr>
            </w:pPr>
            <w:r w:rsidRPr="004E6256">
              <w:rPr>
                <w:color w:val="002060"/>
              </w:rPr>
              <w:t>TITLE</w:t>
            </w:r>
          </w:p>
        </w:tc>
        <w:tc>
          <w:tcPr>
            <w:tcW w:w="1137" w:type="pct"/>
            <w:gridSpan w:val="4"/>
            <w:shd w:val="clear" w:color="auto" w:fill="FFFFFF" w:themeFill="background1"/>
          </w:tcPr>
          <w:p w14:paraId="11C6B424" w14:textId="0B43930D" w:rsidR="00AD610E" w:rsidRPr="004E6256" w:rsidRDefault="00AD610E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428" w14:textId="77777777" w:rsidTr="00E728BB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426" w14:textId="77777777" w:rsidR="00E728BB" w:rsidRPr="004E6256" w:rsidRDefault="00E0653F" w:rsidP="009115C5">
            <w:pPr>
              <w:rPr>
                <w:color w:val="002060"/>
              </w:rPr>
            </w:pPr>
            <w:r w:rsidRPr="004E6256">
              <w:rPr>
                <w:color w:val="002060"/>
              </w:rPr>
              <w:t>FIRST FORENAME(S)</w:t>
            </w:r>
          </w:p>
        </w:tc>
        <w:tc>
          <w:tcPr>
            <w:tcW w:w="3411" w:type="pct"/>
            <w:gridSpan w:val="5"/>
            <w:shd w:val="clear" w:color="auto" w:fill="FFFFFF" w:themeFill="background1"/>
          </w:tcPr>
          <w:p w14:paraId="11C6B427" w14:textId="7C64684E" w:rsidR="00E728BB" w:rsidRPr="004E6256" w:rsidRDefault="005345F6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 w:rsidRPr="004E6256">
              <w:rPr>
                <w:color w:val="002060"/>
              </w:rPr>
              <w:t xml:space="preserve"> </w:t>
            </w:r>
          </w:p>
        </w:tc>
      </w:tr>
      <w:tr w:rsidR="001B12E1" w:rsidRPr="004E6256" w14:paraId="26ADEFF9" w14:textId="77777777" w:rsidTr="00E728BB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01ED3F60" w14:textId="5E325AAA" w:rsidR="001B12E1" w:rsidRPr="004E6256" w:rsidRDefault="001B12E1" w:rsidP="009115C5">
            <w:pPr>
              <w:rPr>
                <w:color w:val="002060"/>
              </w:rPr>
            </w:pPr>
            <w:r>
              <w:rPr>
                <w:color w:val="002060"/>
              </w:rPr>
              <w:t>MIDDLE NAME(S)</w:t>
            </w:r>
          </w:p>
        </w:tc>
        <w:tc>
          <w:tcPr>
            <w:tcW w:w="3411" w:type="pct"/>
            <w:gridSpan w:val="5"/>
            <w:shd w:val="clear" w:color="auto" w:fill="FFFFFF" w:themeFill="background1"/>
          </w:tcPr>
          <w:p w14:paraId="05A50498" w14:textId="77777777" w:rsidR="001B12E1" w:rsidRPr="004E6256" w:rsidRDefault="001B12E1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42B" w14:textId="77777777" w:rsidTr="00E0653F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429" w14:textId="77777777" w:rsidR="00E0653F" w:rsidRPr="004E6256" w:rsidRDefault="00E0653F" w:rsidP="009115C5">
            <w:pPr>
              <w:rPr>
                <w:color w:val="002060"/>
              </w:rPr>
            </w:pPr>
            <w:r w:rsidRPr="004E6256">
              <w:rPr>
                <w:color w:val="002060"/>
              </w:rPr>
              <w:t>SURNAME</w:t>
            </w:r>
          </w:p>
        </w:tc>
        <w:tc>
          <w:tcPr>
            <w:tcW w:w="3411" w:type="pct"/>
            <w:gridSpan w:val="5"/>
            <w:shd w:val="clear" w:color="auto" w:fill="FFFFFF" w:themeFill="background1"/>
          </w:tcPr>
          <w:p w14:paraId="11C6B42A" w14:textId="46A5DD67" w:rsidR="00E0653F" w:rsidRPr="004E6256" w:rsidRDefault="001826E3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 w:rsidRPr="004E6256">
              <w:rPr>
                <w:color w:val="002060"/>
              </w:rPr>
              <w:t xml:space="preserve"> </w:t>
            </w:r>
          </w:p>
        </w:tc>
      </w:tr>
      <w:tr w:rsidR="004E6256" w:rsidRPr="004E6256" w14:paraId="11C6B436" w14:textId="77777777" w:rsidTr="00AD610E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432" w14:textId="77777777" w:rsidR="00AD610E" w:rsidRPr="004E6256" w:rsidRDefault="00AD610E" w:rsidP="009115C5">
            <w:pPr>
              <w:rPr>
                <w:color w:val="002060"/>
              </w:rPr>
            </w:pPr>
            <w:r w:rsidRPr="004E6256">
              <w:rPr>
                <w:color w:val="002060"/>
              </w:rPr>
              <w:t>DATE OF BIRTH</w:t>
            </w:r>
          </w:p>
        </w:tc>
        <w:tc>
          <w:tcPr>
            <w:tcW w:w="379" w:type="pct"/>
            <w:shd w:val="clear" w:color="auto" w:fill="FFFFFF" w:themeFill="background1"/>
          </w:tcPr>
          <w:p w14:paraId="11C6B433" w14:textId="7A9B8BC0" w:rsidR="00AD610E" w:rsidRPr="004E6256" w:rsidRDefault="00AD610E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9" w:type="pct"/>
            <w:gridSpan w:val="2"/>
            <w:shd w:val="clear" w:color="auto" w:fill="FFFFFF" w:themeFill="background1"/>
          </w:tcPr>
          <w:p w14:paraId="11C6B434" w14:textId="74473F57" w:rsidR="00AD610E" w:rsidRPr="004E6256" w:rsidRDefault="00AD610E" w:rsidP="00612341">
            <w:pPr>
              <w:rPr>
                <w:color w:val="002060"/>
              </w:rPr>
            </w:pPr>
          </w:p>
        </w:tc>
        <w:tc>
          <w:tcPr>
            <w:tcW w:w="379" w:type="pct"/>
            <w:shd w:val="clear" w:color="auto" w:fill="FFFFFF" w:themeFill="background1"/>
          </w:tcPr>
          <w:p w14:paraId="11C6B435" w14:textId="1FE0113E" w:rsidR="00AD610E" w:rsidRPr="004E6256" w:rsidRDefault="00AD610E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439" w14:textId="77777777" w:rsidTr="00E728BB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437" w14:textId="77777777" w:rsidR="006F52B1" w:rsidRPr="004E6256" w:rsidRDefault="006F52B1" w:rsidP="009115C5">
            <w:pPr>
              <w:rPr>
                <w:color w:val="002060"/>
              </w:rPr>
            </w:pPr>
            <w:r w:rsidRPr="004E6256">
              <w:rPr>
                <w:color w:val="002060"/>
              </w:rPr>
              <w:t>NATIONALITY</w:t>
            </w:r>
          </w:p>
        </w:tc>
        <w:tc>
          <w:tcPr>
            <w:tcW w:w="3411" w:type="pct"/>
            <w:gridSpan w:val="5"/>
            <w:shd w:val="clear" w:color="auto" w:fill="FFFFFF" w:themeFill="background1"/>
          </w:tcPr>
          <w:p w14:paraId="11C6B438" w14:textId="33026A27" w:rsidR="006F52B1" w:rsidRPr="004E6256" w:rsidRDefault="007A1935" w:rsidP="006F52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 w:rsidRPr="004E6256">
              <w:rPr>
                <w:color w:val="002060"/>
              </w:rPr>
              <w:t xml:space="preserve"> </w:t>
            </w:r>
          </w:p>
        </w:tc>
      </w:tr>
      <w:tr w:rsidR="004E6256" w:rsidRPr="004E6256" w14:paraId="11C6B43C" w14:textId="77777777" w:rsidTr="00E728BB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43A" w14:textId="77777777" w:rsidR="006F52B1" w:rsidRPr="004E6256" w:rsidRDefault="006F52B1" w:rsidP="009115C5">
            <w:pPr>
              <w:rPr>
                <w:color w:val="002060"/>
              </w:rPr>
            </w:pPr>
            <w:r w:rsidRPr="004E6256">
              <w:rPr>
                <w:color w:val="002060"/>
              </w:rPr>
              <w:t>OCCUPATION</w:t>
            </w:r>
          </w:p>
        </w:tc>
        <w:tc>
          <w:tcPr>
            <w:tcW w:w="3411" w:type="pct"/>
            <w:gridSpan w:val="5"/>
            <w:shd w:val="clear" w:color="auto" w:fill="FFFFFF" w:themeFill="background1"/>
          </w:tcPr>
          <w:p w14:paraId="11C6B43B" w14:textId="7EAF30B5" w:rsidR="006F52B1" w:rsidRPr="004E6256" w:rsidRDefault="001E30B6" w:rsidP="006F52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 w:rsidRPr="004E6256">
              <w:rPr>
                <w:color w:val="002060"/>
              </w:rPr>
              <w:t xml:space="preserve"> </w:t>
            </w:r>
          </w:p>
        </w:tc>
      </w:tr>
      <w:tr w:rsidR="004E6256" w:rsidRPr="004E6256" w14:paraId="11C6B43E" w14:textId="77777777" w:rsidTr="006F52B1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11C6B43D" w14:textId="79D7836C" w:rsidR="006F52B1" w:rsidRPr="004E6256" w:rsidRDefault="008D5CD0" w:rsidP="009115C5">
            <w:pPr>
              <w:jc w:val="center"/>
              <w:rPr>
                <w:color w:val="002060"/>
              </w:rPr>
            </w:pPr>
            <w:r w:rsidRPr="004E6256">
              <w:rPr>
                <w:color w:val="002060"/>
              </w:rPr>
              <w:t xml:space="preserve">SERVICE ADDRESS - </w:t>
            </w:r>
            <w:r w:rsidRPr="004E6256">
              <w:rPr>
                <w:b w:val="0"/>
                <w:bCs/>
                <w:color w:val="002060"/>
              </w:rPr>
              <w:t>(IF DIFFERENT FROM RESIDENTIAL ADDRESS) – This will be shown on the public record</w:t>
            </w:r>
          </w:p>
        </w:tc>
      </w:tr>
      <w:tr w:rsidR="004E6256" w:rsidRPr="004E6256" w14:paraId="11C6B441" w14:textId="77777777" w:rsidTr="00E728BB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43F" w14:textId="77777777" w:rsidR="006F52B1" w:rsidRPr="004E6256" w:rsidRDefault="006F52B1" w:rsidP="009115C5">
            <w:pPr>
              <w:rPr>
                <w:b w:val="0"/>
                <w:bCs/>
                <w:color w:val="002060"/>
              </w:rPr>
            </w:pPr>
            <w:r w:rsidRPr="004E6256">
              <w:rPr>
                <w:b w:val="0"/>
                <w:bCs/>
                <w:color w:val="002060"/>
              </w:rPr>
              <w:t>ADDRESS LINE 1</w:t>
            </w:r>
          </w:p>
        </w:tc>
        <w:tc>
          <w:tcPr>
            <w:tcW w:w="3411" w:type="pct"/>
            <w:gridSpan w:val="5"/>
            <w:shd w:val="clear" w:color="auto" w:fill="FFFFFF" w:themeFill="background1"/>
          </w:tcPr>
          <w:p w14:paraId="11C6B440" w14:textId="4734C205" w:rsidR="006F52B1" w:rsidRPr="004E6256" w:rsidRDefault="006F52B1" w:rsidP="00EF29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444" w14:textId="77777777" w:rsidTr="00E728BB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442" w14:textId="77777777" w:rsidR="006F52B1" w:rsidRPr="004E6256" w:rsidRDefault="006F52B1" w:rsidP="009115C5">
            <w:pPr>
              <w:rPr>
                <w:b w:val="0"/>
                <w:bCs/>
                <w:color w:val="002060"/>
              </w:rPr>
            </w:pPr>
            <w:r w:rsidRPr="004E6256">
              <w:rPr>
                <w:b w:val="0"/>
                <w:bCs/>
                <w:color w:val="002060"/>
              </w:rPr>
              <w:t>ADDRESS LINE 2</w:t>
            </w:r>
          </w:p>
        </w:tc>
        <w:tc>
          <w:tcPr>
            <w:tcW w:w="3411" w:type="pct"/>
            <w:gridSpan w:val="5"/>
            <w:shd w:val="clear" w:color="auto" w:fill="FFFFFF" w:themeFill="background1"/>
          </w:tcPr>
          <w:p w14:paraId="11C6B443" w14:textId="29B48068" w:rsidR="006F52B1" w:rsidRPr="004E6256" w:rsidRDefault="006F52B1" w:rsidP="006F52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447" w14:textId="77777777" w:rsidTr="00E728BB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445" w14:textId="77777777" w:rsidR="006F52B1" w:rsidRPr="004E6256" w:rsidRDefault="006F52B1" w:rsidP="009115C5">
            <w:pPr>
              <w:rPr>
                <w:b w:val="0"/>
                <w:bCs/>
                <w:color w:val="002060"/>
              </w:rPr>
            </w:pPr>
            <w:r w:rsidRPr="004E6256">
              <w:rPr>
                <w:b w:val="0"/>
                <w:bCs/>
                <w:color w:val="002060"/>
              </w:rPr>
              <w:t>TOWN</w:t>
            </w:r>
          </w:p>
        </w:tc>
        <w:tc>
          <w:tcPr>
            <w:tcW w:w="3411" w:type="pct"/>
            <w:gridSpan w:val="5"/>
            <w:shd w:val="clear" w:color="auto" w:fill="FFFFFF" w:themeFill="background1"/>
          </w:tcPr>
          <w:p w14:paraId="11C6B446" w14:textId="63D18C05" w:rsidR="006F52B1" w:rsidRPr="004E6256" w:rsidRDefault="006F52B1" w:rsidP="006F52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44A" w14:textId="77777777" w:rsidTr="00E728BB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448" w14:textId="77777777" w:rsidR="006F52B1" w:rsidRPr="004E6256" w:rsidRDefault="006F52B1" w:rsidP="009115C5">
            <w:pPr>
              <w:rPr>
                <w:b w:val="0"/>
                <w:bCs/>
                <w:color w:val="002060"/>
              </w:rPr>
            </w:pPr>
            <w:r w:rsidRPr="004E6256">
              <w:rPr>
                <w:b w:val="0"/>
                <w:bCs/>
                <w:color w:val="002060"/>
              </w:rPr>
              <w:t>COUNTY</w:t>
            </w:r>
          </w:p>
        </w:tc>
        <w:tc>
          <w:tcPr>
            <w:tcW w:w="3411" w:type="pct"/>
            <w:gridSpan w:val="5"/>
            <w:shd w:val="clear" w:color="auto" w:fill="FFFFFF" w:themeFill="background1"/>
          </w:tcPr>
          <w:p w14:paraId="11C6B449" w14:textId="779EF685" w:rsidR="006F52B1" w:rsidRPr="004E6256" w:rsidRDefault="006F52B1" w:rsidP="006F52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44D" w14:textId="77777777" w:rsidTr="00771612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44B" w14:textId="77777777" w:rsidR="00771612" w:rsidRPr="004E6256" w:rsidRDefault="00771612" w:rsidP="009115C5">
            <w:pPr>
              <w:rPr>
                <w:b w:val="0"/>
                <w:bCs/>
                <w:color w:val="002060"/>
              </w:rPr>
            </w:pPr>
            <w:r w:rsidRPr="004E6256">
              <w:rPr>
                <w:b w:val="0"/>
                <w:bCs/>
                <w:color w:val="002060"/>
              </w:rPr>
              <w:t>POST CODE</w:t>
            </w:r>
          </w:p>
        </w:tc>
        <w:tc>
          <w:tcPr>
            <w:tcW w:w="1137" w:type="pct"/>
            <w:gridSpan w:val="4"/>
            <w:shd w:val="clear" w:color="auto" w:fill="FFFFFF" w:themeFill="background1"/>
          </w:tcPr>
          <w:p w14:paraId="11C6B44C" w14:textId="2DCF7C93" w:rsidR="00771612" w:rsidRPr="004E6256" w:rsidRDefault="00571A19" w:rsidP="006F52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 w:rsidRPr="004E6256">
              <w:rPr>
                <w:color w:val="002060"/>
              </w:rPr>
              <w:t xml:space="preserve"> </w:t>
            </w:r>
          </w:p>
        </w:tc>
      </w:tr>
      <w:tr w:rsidR="004E6256" w:rsidRPr="004E6256" w14:paraId="11C6B450" w14:textId="77777777" w:rsidTr="00E728BB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44E" w14:textId="77777777" w:rsidR="006F52B1" w:rsidRPr="004E6256" w:rsidRDefault="006F52B1" w:rsidP="009115C5">
            <w:pPr>
              <w:rPr>
                <w:b w:val="0"/>
                <w:bCs/>
                <w:color w:val="002060"/>
              </w:rPr>
            </w:pPr>
            <w:r w:rsidRPr="004E6256">
              <w:rPr>
                <w:b w:val="0"/>
                <w:bCs/>
                <w:color w:val="002060"/>
              </w:rPr>
              <w:t>COUNTRY (IF NOT UK)</w:t>
            </w:r>
          </w:p>
        </w:tc>
        <w:tc>
          <w:tcPr>
            <w:tcW w:w="3411" w:type="pct"/>
            <w:gridSpan w:val="5"/>
            <w:shd w:val="clear" w:color="auto" w:fill="FFFFFF" w:themeFill="background1"/>
          </w:tcPr>
          <w:p w14:paraId="11C6B44F" w14:textId="77777777" w:rsidR="006F52B1" w:rsidRPr="004E6256" w:rsidRDefault="006F52B1" w:rsidP="006F52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452" w14:textId="77777777" w:rsidTr="006F52B1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11C6B451" w14:textId="0C708F37" w:rsidR="006F52B1" w:rsidRPr="004E6256" w:rsidRDefault="008D5CD0" w:rsidP="009115C5">
            <w:pPr>
              <w:jc w:val="center"/>
              <w:rPr>
                <w:color w:val="002060"/>
              </w:rPr>
            </w:pPr>
            <w:r w:rsidRPr="004E6256">
              <w:rPr>
                <w:color w:val="002060"/>
              </w:rPr>
              <w:t>RESIDENTIAL ADDRESS</w:t>
            </w:r>
          </w:p>
        </w:tc>
      </w:tr>
      <w:tr w:rsidR="004E6256" w:rsidRPr="004E6256" w14:paraId="11C6B455" w14:textId="77777777" w:rsidTr="00E728BB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453" w14:textId="77777777" w:rsidR="002E3233" w:rsidRPr="004E6256" w:rsidRDefault="002E3233" w:rsidP="002E3233">
            <w:pPr>
              <w:rPr>
                <w:b w:val="0"/>
                <w:bCs/>
                <w:color w:val="002060"/>
              </w:rPr>
            </w:pPr>
            <w:r w:rsidRPr="004E6256">
              <w:rPr>
                <w:b w:val="0"/>
                <w:bCs/>
                <w:color w:val="002060"/>
              </w:rPr>
              <w:t>ADDRESS LINE 1</w:t>
            </w:r>
          </w:p>
        </w:tc>
        <w:tc>
          <w:tcPr>
            <w:tcW w:w="3411" w:type="pct"/>
            <w:gridSpan w:val="5"/>
            <w:shd w:val="clear" w:color="auto" w:fill="FFFFFF" w:themeFill="background1"/>
          </w:tcPr>
          <w:p w14:paraId="11C6B454" w14:textId="4E040E2F" w:rsidR="002E3233" w:rsidRPr="004E6256" w:rsidRDefault="002E3233" w:rsidP="002E32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458" w14:textId="77777777" w:rsidTr="00E728BB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456" w14:textId="77777777" w:rsidR="002E3233" w:rsidRPr="004E6256" w:rsidRDefault="002E3233" w:rsidP="002E3233">
            <w:pPr>
              <w:rPr>
                <w:b w:val="0"/>
                <w:bCs/>
                <w:color w:val="002060"/>
              </w:rPr>
            </w:pPr>
            <w:r w:rsidRPr="004E6256">
              <w:rPr>
                <w:b w:val="0"/>
                <w:bCs/>
                <w:color w:val="002060"/>
              </w:rPr>
              <w:t>ADDRESS LINE 2</w:t>
            </w:r>
          </w:p>
        </w:tc>
        <w:tc>
          <w:tcPr>
            <w:tcW w:w="3411" w:type="pct"/>
            <w:gridSpan w:val="5"/>
            <w:shd w:val="clear" w:color="auto" w:fill="FFFFFF" w:themeFill="background1"/>
          </w:tcPr>
          <w:p w14:paraId="11C6B457" w14:textId="18710C45" w:rsidR="002E3233" w:rsidRPr="004E6256" w:rsidRDefault="002E3233" w:rsidP="002E32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45B" w14:textId="77777777" w:rsidTr="00E728BB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459" w14:textId="77777777" w:rsidR="002E3233" w:rsidRPr="004E6256" w:rsidRDefault="002E3233" w:rsidP="002E3233">
            <w:pPr>
              <w:rPr>
                <w:b w:val="0"/>
                <w:bCs/>
                <w:color w:val="002060"/>
              </w:rPr>
            </w:pPr>
            <w:r w:rsidRPr="004E6256">
              <w:rPr>
                <w:b w:val="0"/>
                <w:bCs/>
                <w:color w:val="002060"/>
              </w:rPr>
              <w:t>TOWN</w:t>
            </w:r>
          </w:p>
        </w:tc>
        <w:tc>
          <w:tcPr>
            <w:tcW w:w="3411" w:type="pct"/>
            <w:gridSpan w:val="5"/>
            <w:shd w:val="clear" w:color="auto" w:fill="FFFFFF" w:themeFill="background1"/>
          </w:tcPr>
          <w:p w14:paraId="11C6B45A" w14:textId="43F08078" w:rsidR="002E3233" w:rsidRPr="004E6256" w:rsidRDefault="002E3233" w:rsidP="002E32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45E" w14:textId="77777777" w:rsidTr="00E728BB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45C" w14:textId="77777777" w:rsidR="002E3233" w:rsidRPr="004E6256" w:rsidRDefault="002E3233" w:rsidP="002E3233">
            <w:pPr>
              <w:rPr>
                <w:b w:val="0"/>
                <w:bCs/>
                <w:color w:val="002060"/>
              </w:rPr>
            </w:pPr>
            <w:r w:rsidRPr="004E6256">
              <w:rPr>
                <w:b w:val="0"/>
                <w:bCs/>
                <w:color w:val="002060"/>
              </w:rPr>
              <w:t>COUNTY</w:t>
            </w:r>
          </w:p>
        </w:tc>
        <w:tc>
          <w:tcPr>
            <w:tcW w:w="3411" w:type="pct"/>
            <w:gridSpan w:val="5"/>
            <w:shd w:val="clear" w:color="auto" w:fill="FFFFFF" w:themeFill="background1"/>
          </w:tcPr>
          <w:p w14:paraId="11C6B45D" w14:textId="7C7D476B" w:rsidR="002E3233" w:rsidRPr="004E6256" w:rsidRDefault="002E3233" w:rsidP="002E32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461" w14:textId="77777777" w:rsidTr="00771612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45F" w14:textId="77777777" w:rsidR="00771612" w:rsidRPr="004E6256" w:rsidRDefault="00771612" w:rsidP="002E3233">
            <w:pPr>
              <w:rPr>
                <w:b w:val="0"/>
                <w:bCs/>
                <w:color w:val="002060"/>
              </w:rPr>
            </w:pPr>
            <w:r w:rsidRPr="004E6256">
              <w:rPr>
                <w:b w:val="0"/>
                <w:bCs/>
                <w:color w:val="002060"/>
              </w:rPr>
              <w:t>POST CODE</w:t>
            </w:r>
          </w:p>
        </w:tc>
        <w:tc>
          <w:tcPr>
            <w:tcW w:w="1137" w:type="pct"/>
            <w:gridSpan w:val="4"/>
            <w:shd w:val="clear" w:color="auto" w:fill="FFFFFF" w:themeFill="background1"/>
          </w:tcPr>
          <w:p w14:paraId="11C6B460" w14:textId="6D29CD2D" w:rsidR="00771612" w:rsidRPr="004E6256" w:rsidRDefault="00771612" w:rsidP="002E32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464" w14:textId="77777777" w:rsidTr="00E728BB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462" w14:textId="77777777" w:rsidR="002E3233" w:rsidRPr="004E6256" w:rsidRDefault="002E3233" w:rsidP="002E3233">
            <w:pPr>
              <w:rPr>
                <w:b w:val="0"/>
                <w:bCs/>
                <w:color w:val="002060"/>
              </w:rPr>
            </w:pPr>
            <w:r w:rsidRPr="004E6256">
              <w:rPr>
                <w:b w:val="0"/>
                <w:bCs/>
                <w:color w:val="002060"/>
              </w:rPr>
              <w:t>COUNTRY (IF NOT UK)</w:t>
            </w:r>
          </w:p>
        </w:tc>
        <w:tc>
          <w:tcPr>
            <w:tcW w:w="3411" w:type="pct"/>
            <w:gridSpan w:val="5"/>
            <w:shd w:val="clear" w:color="auto" w:fill="FFFFFF" w:themeFill="background1"/>
          </w:tcPr>
          <w:p w14:paraId="11C6B463" w14:textId="77777777" w:rsidR="002E3233" w:rsidRPr="004E6256" w:rsidRDefault="002E3233" w:rsidP="002E32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468" w14:textId="77777777" w:rsidTr="00D24307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465" w14:textId="6115493C" w:rsidR="00D24307" w:rsidRPr="004E6256" w:rsidRDefault="009115C5" w:rsidP="002E3233">
            <w:pPr>
              <w:rPr>
                <w:color w:val="002060"/>
              </w:rPr>
            </w:pPr>
            <w:r w:rsidRPr="004E6256">
              <w:rPr>
                <w:color w:val="002060"/>
              </w:rPr>
              <w:t xml:space="preserve">IS THE </w:t>
            </w:r>
            <w:r w:rsidR="00D24307" w:rsidRPr="004E6256">
              <w:rPr>
                <w:color w:val="002060"/>
              </w:rPr>
              <w:t>DIRECTOR ALSO SUBSCRIBER SHAREHOLDER</w:t>
            </w:r>
            <w:r w:rsidRPr="004E6256">
              <w:rPr>
                <w:color w:val="002060"/>
              </w:rPr>
              <w:t>?</w:t>
            </w:r>
            <w:r w:rsidR="00D24307" w:rsidRPr="004E6256">
              <w:rPr>
                <w:color w:val="002060"/>
              </w:rPr>
              <w:t xml:space="preserve"> </w:t>
            </w:r>
          </w:p>
        </w:tc>
        <w:tc>
          <w:tcPr>
            <w:tcW w:w="568" w:type="pct"/>
            <w:gridSpan w:val="2"/>
            <w:shd w:val="clear" w:color="auto" w:fill="FFFFFF" w:themeFill="background1"/>
          </w:tcPr>
          <w:p w14:paraId="11C6B466" w14:textId="3C65C54C" w:rsidR="00D24307" w:rsidRPr="004E6256" w:rsidRDefault="00D24307" w:rsidP="00D243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 w:rsidRPr="004E6256">
              <w:rPr>
                <w:color w:val="002060"/>
              </w:rPr>
              <w:t xml:space="preserve">YES  </w:t>
            </w:r>
            <w:sdt>
              <w:sdtPr>
                <w:rPr>
                  <w:color w:val="002060"/>
                </w:rPr>
                <w:id w:val="20334455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F4F71" w:rsidRPr="004E6256">
                  <w:rPr>
                    <w:rFonts w:ascii="MS Gothic" w:eastAsia="MS Gothic" w:hAnsi="MS Gothic" w:hint="eastAsia"/>
                    <w:color w:val="002060"/>
                  </w:rPr>
                  <w:t>☐</w:t>
                </w:r>
              </w:sdtContent>
            </w:sdt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9" w:type="pct"/>
            <w:gridSpan w:val="2"/>
            <w:shd w:val="clear" w:color="auto" w:fill="FFFFFF" w:themeFill="background1"/>
          </w:tcPr>
          <w:p w14:paraId="11C6B467" w14:textId="5A9C99D4" w:rsidR="00D24307" w:rsidRPr="004E6256" w:rsidRDefault="00D24307" w:rsidP="00D24307">
            <w:pPr>
              <w:rPr>
                <w:b w:val="0"/>
                <w:bCs/>
                <w:color w:val="002060"/>
              </w:rPr>
            </w:pPr>
            <w:r w:rsidRPr="004E6256">
              <w:rPr>
                <w:b w:val="0"/>
                <w:bCs/>
                <w:color w:val="002060"/>
              </w:rPr>
              <w:t xml:space="preserve">NO </w:t>
            </w:r>
            <w:sdt>
              <w:sdtPr>
                <w:rPr>
                  <w:bCs/>
                  <w:color w:val="002060"/>
                </w:rPr>
                <w:id w:val="-378168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291" w:rsidRPr="004E6256">
                  <w:rPr>
                    <w:rFonts w:ascii="MS Gothic" w:eastAsia="MS Gothic" w:hAnsi="MS Gothic" w:hint="eastAsia"/>
                    <w:bCs/>
                    <w:color w:val="002060"/>
                  </w:rPr>
                  <w:t>☐</w:t>
                </w:r>
              </w:sdtContent>
            </w:sdt>
          </w:p>
        </w:tc>
      </w:tr>
      <w:tr w:rsidR="004E6256" w:rsidRPr="004E6256" w14:paraId="11C6B46B" w14:textId="77777777" w:rsidTr="00771612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469" w14:textId="432EA451" w:rsidR="00771612" w:rsidRPr="004E6256" w:rsidRDefault="00771612" w:rsidP="002E3233">
            <w:pPr>
              <w:rPr>
                <w:color w:val="002060"/>
              </w:rPr>
            </w:pPr>
            <w:r w:rsidRPr="004E6256">
              <w:rPr>
                <w:color w:val="002060"/>
              </w:rPr>
              <w:lastRenderedPageBreak/>
              <w:t xml:space="preserve">IF YES, </w:t>
            </w:r>
            <w:r w:rsidR="00751DCF" w:rsidRPr="004E6256">
              <w:rPr>
                <w:color w:val="002060"/>
              </w:rPr>
              <w:t xml:space="preserve">PLEASE SUPPLY THE </w:t>
            </w:r>
            <w:r w:rsidRPr="004E6256">
              <w:rPr>
                <w:color w:val="002060"/>
              </w:rPr>
              <w:t>TOTAL ALLOTED</w:t>
            </w:r>
            <w:r w:rsidR="009115C5" w:rsidRPr="004E6256">
              <w:rPr>
                <w:color w:val="002060"/>
              </w:rPr>
              <w:t xml:space="preserve"> AND CLASS </w:t>
            </w:r>
          </w:p>
        </w:tc>
        <w:tc>
          <w:tcPr>
            <w:tcW w:w="1137" w:type="pct"/>
            <w:gridSpan w:val="4"/>
            <w:shd w:val="clear" w:color="auto" w:fill="FFFFFF" w:themeFill="background1"/>
          </w:tcPr>
          <w:p w14:paraId="11C6B46A" w14:textId="274EC1DD" w:rsidR="00771612" w:rsidRPr="004E6256" w:rsidRDefault="00771612" w:rsidP="002E32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46D" w14:textId="77777777" w:rsidTr="002D6FE7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35B25DA7" w14:textId="6FB263C8" w:rsidR="00751DCF" w:rsidRPr="004E6256" w:rsidRDefault="00751DCF" w:rsidP="002E3233">
            <w:pPr>
              <w:rPr>
                <w:bCs/>
                <w:i/>
                <w:iCs/>
                <w:color w:val="002060"/>
              </w:rPr>
            </w:pPr>
            <w:r w:rsidRPr="004E6256">
              <w:rPr>
                <w:i/>
                <w:iCs/>
                <w:color w:val="002060"/>
              </w:rPr>
              <w:t>3 IN 6 PERSONAL AUTHENTIFICATION DETAILS</w:t>
            </w:r>
            <w:r w:rsidRPr="004E6256">
              <w:rPr>
                <w:b w:val="0"/>
                <w:bCs/>
                <w:i/>
                <w:iCs/>
                <w:color w:val="002060"/>
              </w:rPr>
              <w:t xml:space="preserve"> - PLEASE SUPPLY 3 OF THE FOLLOWING 6</w:t>
            </w:r>
            <w:r w:rsidR="002D6FE7" w:rsidRPr="004E6256">
              <w:rPr>
                <w:b w:val="0"/>
                <w:bCs/>
                <w:i/>
                <w:iCs/>
                <w:color w:val="002060"/>
              </w:rPr>
              <w:t xml:space="preserve"> </w:t>
            </w:r>
          </w:p>
          <w:p w14:paraId="11C6B46C" w14:textId="491E97CD" w:rsidR="002D6FE7" w:rsidRPr="004E6256" w:rsidRDefault="00751DCF" w:rsidP="002E3233">
            <w:pPr>
              <w:rPr>
                <w:b w:val="0"/>
                <w:bCs/>
                <w:color w:val="002060"/>
              </w:rPr>
            </w:pPr>
            <w:r w:rsidRPr="004E6256">
              <w:rPr>
                <w:b w:val="0"/>
                <w:bCs/>
                <w:i/>
                <w:iCs/>
                <w:color w:val="002060"/>
              </w:rPr>
              <w:t>ONLY TO BE COMPLETED IF THE DIRECTOR IS ALSO A SHAREHOLDER</w:t>
            </w:r>
          </w:p>
        </w:tc>
      </w:tr>
      <w:tr w:rsidR="004E6256" w:rsidRPr="004E6256" w14:paraId="11C6B471" w14:textId="77777777" w:rsidTr="002D6FE7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46E" w14:textId="77777777" w:rsidR="00771612" w:rsidRPr="004E6256" w:rsidRDefault="00771612" w:rsidP="002E3233">
            <w:pPr>
              <w:rPr>
                <w:b w:val="0"/>
                <w:bCs/>
                <w:color w:val="002060"/>
              </w:rPr>
            </w:pPr>
            <w:r w:rsidRPr="004E6256">
              <w:rPr>
                <w:color w:val="002060"/>
              </w:rPr>
              <w:t>TOWN OF BIRTH</w:t>
            </w:r>
            <w:r w:rsidRPr="004E6256">
              <w:rPr>
                <w:b w:val="0"/>
                <w:bCs/>
                <w:color w:val="002060"/>
              </w:rPr>
              <w:t xml:space="preserve"> </w:t>
            </w:r>
            <w:r w:rsidRPr="004E6256">
              <w:rPr>
                <w:b w:val="0"/>
                <w:bCs/>
                <w:i/>
                <w:iCs/>
                <w:color w:val="002060"/>
              </w:rPr>
              <w:t>(first 3 letters)</w:t>
            </w:r>
          </w:p>
        </w:tc>
        <w:tc>
          <w:tcPr>
            <w:tcW w:w="1137" w:type="pct"/>
            <w:gridSpan w:val="4"/>
            <w:shd w:val="clear" w:color="auto" w:fill="FFFFFF" w:themeFill="background1"/>
          </w:tcPr>
          <w:p w14:paraId="11C6B470" w14:textId="2219DD2B" w:rsidR="00771612" w:rsidRPr="004E6256" w:rsidRDefault="00771612" w:rsidP="00EC4F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474" w14:textId="77777777" w:rsidTr="002D6FE7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472" w14:textId="77777777" w:rsidR="00771612" w:rsidRPr="004E6256" w:rsidRDefault="00771612" w:rsidP="002E3233">
            <w:pPr>
              <w:rPr>
                <w:b w:val="0"/>
                <w:bCs/>
                <w:color w:val="002060"/>
              </w:rPr>
            </w:pPr>
            <w:r w:rsidRPr="004E6256">
              <w:rPr>
                <w:color w:val="002060"/>
              </w:rPr>
              <w:t>TELEPHONE NUMBER</w:t>
            </w:r>
            <w:r w:rsidRPr="004E6256">
              <w:rPr>
                <w:b w:val="0"/>
                <w:bCs/>
                <w:color w:val="002060"/>
              </w:rPr>
              <w:t xml:space="preserve"> </w:t>
            </w:r>
            <w:r w:rsidRPr="004E6256">
              <w:rPr>
                <w:b w:val="0"/>
                <w:bCs/>
                <w:i/>
                <w:iCs/>
                <w:color w:val="002060"/>
              </w:rPr>
              <w:t>(last 3 digits)</w:t>
            </w:r>
          </w:p>
        </w:tc>
        <w:tc>
          <w:tcPr>
            <w:tcW w:w="1137" w:type="pct"/>
            <w:gridSpan w:val="4"/>
            <w:shd w:val="clear" w:color="auto" w:fill="FFFFFF" w:themeFill="background1"/>
          </w:tcPr>
          <w:p w14:paraId="11C6B473" w14:textId="0EB579C9" w:rsidR="00771612" w:rsidRPr="004E6256" w:rsidRDefault="00771612" w:rsidP="002E32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477" w14:textId="77777777" w:rsidTr="002D6FE7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475" w14:textId="190CFC95" w:rsidR="00771612" w:rsidRPr="004E6256" w:rsidRDefault="00771612" w:rsidP="002E3233">
            <w:pPr>
              <w:rPr>
                <w:b w:val="0"/>
                <w:bCs/>
                <w:color w:val="002060"/>
              </w:rPr>
            </w:pPr>
            <w:r w:rsidRPr="004E6256">
              <w:rPr>
                <w:color w:val="002060"/>
              </w:rPr>
              <w:t>NATIONAL INSURANCE NO</w:t>
            </w:r>
            <w:r w:rsidRPr="004E6256">
              <w:rPr>
                <w:b w:val="0"/>
                <w:bCs/>
                <w:color w:val="002060"/>
              </w:rPr>
              <w:t xml:space="preserve">. </w:t>
            </w:r>
            <w:r w:rsidRPr="004E6256">
              <w:rPr>
                <w:b w:val="0"/>
                <w:bCs/>
                <w:i/>
                <w:iCs/>
                <w:color w:val="002060"/>
              </w:rPr>
              <w:t>(last 3 characters</w:t>
            </w:r>
            <w:r w:rsidR="00751DCF" w:rsidRPr="004E6256">
              <w:rPr>
                <w:b w:val="0"/>
                <w:bCs/>
                <w:i/>
                <w:iCs/>
                <w:color w:val="002060"/>
              </w:rPr>
              <w:t xml:space="preserve"> e.g. 45C</w:t>
            </w:r>
            <w:r w:rsidRPr="004E6256">
              <w:rPr>
                <w:b w:val="0"/>
                <w:bCs/>
                <w:i/>
                <w:iCs/>
                <w:color w:val="002060"/>
              </w:rPr>
              <w:t>)</w:t>
            </w:r>
          </w:p>
        </w:tc>
        <w:tc>
          <w:tcPr>
            <w:tcW w:w="1137" w:type="pct"/>
            <w:gridSpan w:val="4"/>
            <w:shd w:val="clear" w:color="auto" w:fill="FFFFFF" w:themeFill="background1"/>
          </w:tcPr>
          <w:p w14:paraId="11C6B476" w14:textId="49B70E89" w:rsidR="00771612" w:rsidRPr="004E6256" w:rsidRDefault="00771612" w:rsidP="002E32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47A" w14:textId="77777777" w:rsidTr="00D91328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478" w14:textId="77777777" w:rsidR="00771612" w:rsidRPr="004E6256" w:rsidRDefault="00771612" w:rsidP="00D91328">
            <w:pPr>
              <w:rPr>
                <w:b w:val="0"/>
                <w:bCs/>
                <w:color w:val="002060"/>
              </w:rPr>
            </w:pPr>
            <w:r w:rsidRPr="004E6256">
              <w:rPr>
                <w:color w:val="002060"/>
              </w:rPr>
              <w:t>PASSPORT NUMBER</w:t>
            </w:r>
            <w:r w:rsidRPr="004E6256">
              <w:rPr>
                <w:b w:val="0"/>
                <w:bCs/>
                <w:color w:val="002060"/>
              </w:rPr>
              <w:t xml:space="preserve"> </w:t>
            </w:r>
            <w:r w:rsidRPr="004E6256">
              <w:rPr>
                <w:b w:val="0"/>
                <w:bCs/>
                <w:i/>
                <w:iCs/>
                <w:color w:val="002060"/>
              </w:rPr>
              <w:t>(last 3 digits)</w:t>
            </w:r>
          </w:p>
        </w:tc>
        <w:tc>
          <w:tcPr>
            <w:tcW w:w="1137" w:type="pct"/>
            <w:gridSpan w:val="4"/>
            <w:shd w:val="clear" w:color="auto" w:fill="FFFFFF" w:themeFill="background1"/>
          </w:tcPr>
          <w:p w14:paraId="11C6B479" w14:textId="136FF92E" w:rsidR="00771612" w:rsidRPr="004E6256" w:rsidRDefault="00771612" w:rsidP="002E32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47D" w14:textId="77777777" w:rsidTr="00540B88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  <w:tcBorders>
              <w:bottom w:val="single" w:sz="4" w:space="0" w:color="5B9BD5" w:themeColor="accent1"/>
            </w:tcBorders>
          </w:tcPr>
          <w:p w14:paraId="11C6B47B" w14:textId="77777777" w:rsidR="00771612" w:rsidRPr="004E6256" w:rsidRDefault="00771612" w:rsidP="002E3233">
            <w:pPr>
              <w:rPr>
                <w:b w:val="0"/>
                <w:bCs/>
                <w:color w:val="002060"/>
              </w:rPr>
            </w:pPr>
            <w:r w:rsidRPr="004E6256">
              <w:rPr>
                <w:color w:val="002060"/>
              </w:rPr>
              <w:t>MOTHER’S MAIDEN NAME</w:t>
            </w:r>
            <w:r w:rsidRPr="004E6256">
              <w:rPr>
                <w:b w:val="0"/>
                <w:bCs/>
                <w:color w:val="002060"/>
              </w:rPr>
              <w:t xml:space="preserve"> </w:t>
            </w:r>
            <w:r w:rsidR="00A81EF1" w:rsidRPr="004E6256">
              <w:rPr>
                <w:b w:val="0"/>
                <w:bCs/>
                <w:i/>
                <w:iCs/>
                <w:color w:val="002060"/>
              </w:rPr>
              <w:t>(first</w:t>
            </w:r>
            <w:r w:rsidRPr="004E6256">
              <w:rPr>
                <w:b w:val="0"/>
                <w:bCs/>
                <w:i/>
                <w:iCs/>
                <w:color w:val="002060"/>
              </w:rPr>
              <w:t xml:space="preserve"> 3 letters)</w:t>
            </w:r>
          </w:p>
        </w:tc>
        <w:tc>
          <w:tcPr>
            <w:tcW w:w="1137" w:type="pct"/>
            <w:gridSpan w:val="4"/>
            <w:tcBorders>
              <w:bottom w:val="single" w:sz="4" w:space="0" w:color="5B9BD5" w:themeColor="accent1"/>
            </w:tcBorders>
            <w:shd w:val="clear" w:color="auto" w:fill="FFFFFF" w:themeFill="background1"/>
          </w:tcPr>
          <w:p w14:paraId="11C6B47C" w14:textId="7F3436F0" w:rsidR="00771612" w:rsidRPr="004E6256" w:rsidRDefault="00771612" w:rsidP="002E32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480" w14:textId="77777777" w:rsidTr="00540B88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  <w:tcBorders>
              <w:bottom w:val="single" w:sz="4" w:space="0" w:color="auto"/>
            </w:tcBorders>
          </w:tcPr>
          <w:p w14:paraId="11C6B47E" w14:textId="77777777" w:rsidR="00771612" w:rsidRPr="004E6256" w:rsidRDefault="00771612" w:rsidP="002E3233">
            <w:pPr>
              <w:rPr>
                <w:b w:val="0"/>
                <w:bCs/>
                <w:color w:val="002060"/>
              </w:rPr>
            </w:pPr>
            <w:r w:rsidRPr="004E6256">
              <w:rPr>
                <w:color w:val="002060"/>
              </w:rPr>
              <w:t>FATHER’S FIRST FORENAME</w:t>
            </w:r>
            <w:r w:rsidRPr="004E6256">
              <w:rPr>
                <w:b w:val="0"/>
                <w:bCs/>
                <w:color w:val="002060"/>
              </w:rPr>
              <w:t xml:space="preserve"> </w:t>
            </w:r>
            <w:r w:rsidRPr="004E6256">
              <w:rPr>
                <w:b w:val="0"/>
                <w:bCs/>
                <w:i/>
                <w:iCs/>
                <w:color w:val="002060"/>
              </w:rPr>
              <w:t>(</w:t>
            </w:r>
            <w:r w:rsidR="00A81EF1" w:rsidRPr="004E6256">
              <w:rPr>
                <w:b w:val="0"/>
                <w:bCs/>
                <w:i/>
                <w:iCs/>
                <w:color w:val="002060"/>
              </w:rPr>
              <w:t>first</w:t>
            </w:r>
            <w:r w:rsidRPr="004E6256">
              <w:rPr>
                <w:b w:val="0"/>
                <w:bCs/>
                <w:i/>
                <w:iCs/>
                <w:color w:val="002060"/>
              </w:rPr>
              <w:t xml:space="preserve"> 3 letters)</w:t>
            </w:r>
          </w:p>
        </w:tc>
        <w:tc>
          <w:tcPr>
            <w:tcW w:w="1137" w:type="pct"/>
            <w:gridSpan w:val="4"/>
            <w:tcBorders>
              <w:bottom w:val="single" w:sz="4" w:space="0" w:color="auto"/>
            </w:tcBorders>
            <w:shd w:val="clear" w:color="auto" w:fill="FFFFFF" w:themeFill="background1"/>
          </w:tcPr>
          <w:p w14:paraId="11C6B47F" w14:textId="77777777" w:rsidR="00771612" w:rsidRPr="004E6256" w:rsidRDefault="00771612" w:rsidP="002E32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bookmarkEnd w:id="1"/>
      <w:tr w:rsidR="004E6256" w:rsidRPr="004E6256" w14:paraId="1D2EC514" w14:textId="77777777" w:rsidTr="00540B88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753D759E" w14:textId="57B16A02" w:rsidR="0078217A" w:rsidRPr="004E6256" w:rsidRDefault="0078217A" w:rsidP="002E3233">
            <w:pPr>
              <w:rPr>
                <w:bCs/>
                <w:color w:val="002060"/>
              </w:rPr>
            </w:pPr>
          </w:p>
        </w:tc>
        <w:tc>
          <w:tcPr>
            <w:tcW w:w="1137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1D6169F" w14:textId="77777777" w:rsidR="00540B88" w:rsidRPr="004E6256" w:rsidRDefault="00540B88" w:rsidP="002E32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482" w14:textId="77777777" w:rsidTr="0061234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11C6B481" w14:textId="31206AE3" w:rsidR="00FA11FE" w:rsidRPr="004E6256" w:rsidRDefault="00FA11FE" w:rsidP="00FA11FE">
            <w:pPr>
              <w:rPr>
                <w:b w:val="0"/>
                <w:bCs/>
                <w:i/>
                <w:iCs/>
                <w:color w:val="002060"/>
              </w:rPr>
            </w:pPr>
            <w:r w:rsidRPr="004E6256">
              <w:rPr>
                <w:noProof/>
                <w:color w:val="002060"/>
                <w:lang w:val="en-GB" w:eastAsia="en-GB"/>
              </w:rPr>
              <mc:AlternateContent>
                <mc:Choice Requires="wpg">
                  <w:drawing>
                    <wp:inline distT="0" distB="0" distL="0" distR="0" wp14:anchorId="11C6B6C9" wp14:editId="11C6B6CA">
                      <wp:extent cx="141605" cy="141605"/>
                      <wp:effectExtent l="0" t="0" r="0" b="0"/>
                      <wp:docPr id="19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20" name="Rectangle 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5B9BD5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" name="Freeform 21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7E7716A" id="Group 5" o:spid="_x0000_s1026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">
                      <v:rect id="Rectangle 20" o:spid="_x0000_s1027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" fillcolor="#5b9bd5" stroked="f" strokeweight="0"/>
                      <v:shape id="Freeform 21" o:spid="_x0000_s1028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  <w:r w:rsidRPr="004E6256">
              <w:rPr>
                <w:color w:val="002060"/>
              </w:rPr>
              <w:t xml:space="preserve">   OPTIONAL SECOND DIRECTOR – </w:t>
            </w:r>
            <w:r w:rsidRPr="004E6256">
              <w:rPr>
                <w:b w:val="0"/>
                <w:bCs/>
                <w:i/>
                <w:iCs/>
                <w:color w:val="002060"/>
              </w:rPr>
              <w:t xml:space="preserve">If more than two Directors are being </w:t>
            </w:r>
            <w:r w:rsidR="00751DCF" w:rsidRPr="004E6256">
              <w:rPr>
                <w:b w:val="0"/>
                <w:bCs/>
                <w:i/>
                <w:iCs/>
                <w:color w:val="002060"/>
              </w:rPr>
              <w:t>appointed,</w:t>
            </w:r>
            <w:r w:rsidRPr="004E6256">
              <w:rPr>
                <w:b w:val="0"/>
                <w:bCs/>
                <w:i/>
                <w:iCs/>
                <w:color w:val="002060"/>
              </w:rPr>
              <w:t xml:space="preserve"> </w:t>
            </w:r>
            <w:r w:rsidR="00935875" w:rsidRPr="004E6256">
              <w:rPr>
                <w:b w:val="0"/>
                <w:bCs/>
                <w:i/>
                <w:iCs/>
                <w:color w:val="002060"/>
              </w:rPr>
              <w:t xml:space="preserve">please </w:t>
            </w:r>
            <w:r w:rsidR="001B12E1">
              <w:rPr>
                <w:b w:val="0"/>
                <w:bCs/>
                <w:i/>
                <w:iCs/>
                <w:color w:val="002060"/>
              </w:rPr>
              <w:t>duplicate pages</w:t>
            </w:r>
          </w:p>
        </w:tc>
      </w:tr>
      <w:tr w:rsidR="004E6256" w:rsidRPr="004E6256" w14:paraId="11C6B485" w14:textId="77777777" w:rsidTr="00BF3DAA">
        <w:trPr>
          <w:gridAfter w:val="1"/>
          <w:wAfter w:w="2274" w:type="pct"/>
          <w:trHeight w:val="5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483" w14:textId="77777777" w:rsidR="00BF3DAA" w:rsidRPr="004E6256" w:rsidRDefault="00BF3DAA" w:rsidP="00612341">
            <w:pPr>
              <w:rPr>
                <w:color w:val="002060"/>
              </w:rPr>
            </w:pPr>
            <w:r w:rsidRPr="004E6256">
              <w:rPr>
                <w:color w:val="002060"/>
              </w:rPr>
              <w:t>TITLE</w:t>
            </w:r>
          </w:p>
        </w:tc>
        <w:tc>
          <w:tcPr>
            <w:tcW w:w="1137" w:type="pct"/>
            <w:gridSpan w:val="4"/>
            <w:shd w:val="clear" w:color="auto" w:fill="FFFFFF" w:themeFill="background1"/>
          </w:tcPr>
          <w:p w14:paraId="11C6B484" w14:textId="77777777" w:rsidR="00BF3DAA" w:rsidRPr="004E6256" w:rsidRDefault="00BF3DAA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488" w14:textId="77777777" w:rsidTr="00612341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486" w14:textId="77777777" w:rsidR="00FA11FE" w:rsidRPr="004E6256" w:rsidRDefault="00FA11FE" w:rsidP="00612341">
            <w:pPr>
              <w:rPr>
                <w:color w:val="002060"/>
              </w:rPr>
            </w:pPr>
            <w:r w:rsidRPr="004E6256">
              <w:rPr>
                <w:color w:val="002060"/>
              </w:rPr>
              <w:t>FIRST FORENAME(S)</w:t>
            </w:r>
          </w:p>
        </w:tc>
        <w:tc>
          <w:tcPr>
            <w:tcW w:w="3411" w:type="pct"/>
            <w:gridSpan w:val="5"/>
            <w:shd w:val="clear" w:color="auto" w:fill="FFFFFF" w:themeFill="background1"/>
          </w:tcPr>
          <w:p w14:paraId="11C6B487" w14:textId="064AF11F" w:rsidR="00FA11FE" w:rsidRPr="004E6256" w:rsidRDefault="00FA11FE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1B12E1" w:rsidRPr="004E6256" w14:paraId="17C8CB5B" w14:textId="77777777" w:rsidTr="00612341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57125529" w14:textId="0D943CA5" w:rsidR="001B12E1" w:rsidRPr="004E6256" w:rsidRDefault="001B12E1" w:rsidP="00612341">
            <w:pPr>
              <w:rPr>
                <w:color w:val="002060"/>
              </w:rPr>
            </w:pPr>
            <w:r>
              <w:rPr>
                <w:color w:val="002060"/>
              </w:rPr>
              <w:t>MIDDLE NAME(S)</w:t>
            </w:r>
          </w:p>
        </w:tc>
        <w:tc>
          <w:tcPr>
            <w:tcW w:w="3411" w:type="pct"/>
            <w:gridSpan w:val="5"/>
            <w:shd w:val="clear" w:color="auto" w:fill="FFFFFF" w:themeFill="background1"/>
          </w:tcPr>
          <w:p w14:paraId="7559F995" w14:textId="77777777" w:rsidR="001B12E1" w:rsidRPr="004E6256" w:rsidRDefault="001B12E1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48B" w14:textId="77777777" w:rsidTr="00612341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489" w14:textId="77777777" w:rsidR="00FA11FE" w:rsidRPr="004E6256" w:rsidRDefault="00FA11FE" w:rsidP="00612341">
            <w:pPr>
              <w:rPr>
                <w:color w:val="002060"/>
              </w:rPr>
            </w:pPr>
            <w:r w:rsidRPr="004E6256">
              <w:rPr>
                <w:color w:val="002060"/>
              </w:rPr>
              <w:t>SURNAME</w:t>
            </w:r>
          </w:p>
        </w:tc>
        <w:tc>
          <w:tcPr>
            <w:tcW w:w="3411" w:type="pct"/>
            <w:gridSpan w:val="5"/>
            <w:shd w:val="clear" w:color="auto" w:fill="FFFFFF" w:themeFill="background1"/>
          </w:tcPr>
          <w:p w14:paraId="11C6B48A" w14:textId="77777777" w:rsidR="00FA11FE" w:rsidRPr="004E6256" w:rsidRDefault="00FA11FE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496" w14:textId="77777777" w:rsidTr="00600821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492" w14:textId="77777777" w:rsidR="00600821" w:rsidRPr="004E6256" w:rsidRDefault="00600821" w:rsidP="00612341">
            <w:pPr>
              <w:rPr>
                <w:color w:val="002060"/>
              </w:rPr>
            </w:pPr>
            <w:r w:rsidRPr="004E6256">
              <w:rPr>
                <w:color w:val="002060"/>
              </w:rPr>
              <w:t>DATE OF BIRTH</w:t>
            </w:r>
          </w:p>
        </w:tc>
        <w:tc>
          <w:tcPr>
            <w:tcW w:w="379" w:type="pct"/>
            <w:shd w:val="clear" w:color="auto" w:fill="FFFFFF" w:themeFill="background1"/>
          </w:tcPr>
          <w:p w14:paraId="11C6B493" w14:textId="1C139263" w:rsidR="00600821" w:rsidRPr="004E6256" w:rsidRDefault="00600821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9" w:type="pct"/>
            <w:gridSpan w:val="2"/>
            <w:shd w:val="clear" w:color="auto" w:fill="FFFFFF" w:themeFill="background1"/>
          </w:tcPr>
          <w:p w14:paraId="11C6B494" w14:textId="77777777" w:rsidR="00600821" w:rsidRPr="004E6256" w:rsidRDefault="00600821" w:rsidP="00612341">
            <w:pPr>
              <w:rPr>
                <w:color w:val="002060"/>
              </w:rPr>
            </w:pPr>
          </w:p>
        </w:tc>
        <w:tc>
          <w:tcPr>
            <w:tcW w:w="379" w:type="pct"/>
            <w:shd w:val="clear" w:color="auto" w:fill="FFFFFF" w:themeFill="background1"/>
          </w:tcPr>
          <w:p w14:paraId="11C6B495" w14:textId="77777777" w:rsidR="00600821" w:rsidRPr="004E6256" w:rsidRDefault="00600821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499" w14:textId="77777777" w:rsidTr="00612341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497" w14:textId="77777777" w:rsidR="00FA11FE" w:rsidRPr="004E6256" w:rsidRDefault="00FA11FE" w:rsidP="00612341">
            <w:pPr>
              <w:rPr>
                <w:color w:val="002060"/>
              </w:rPr>
            </w:pPr>
            <w:r w:rsidRPr="004E6256">
              <w:rPr>
                <w:color w:val="002060"/>
              </w:rPr>
              <w:t>NATIONALITY</w:t>
            </w:r>
          </w:p>
        </w:tc>
        <w:tc>
          <w:tcPr>
            <w:tcW w:w="3411" w:type="pct"/>
            <w:gridSpan w:val="5"/>
            <w:shd w:val="clear" w:color="auto" w:fill="FFFFFF" w:themeFill="background1"/>
          </w:tcPr>
          <w:p w14:paraId="11C6B498" w14:textId="502A0CA2" w:rsidR="00FA11FE" w:rsidRPr="004E6256" w:rsidRDefault="00FA11FE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49C" w14:textId="77777777" w:rsidTr="00612341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49A" w14:textId="77777777" w:rsidR="00FA11FE" w:rsidRPr="004E6256" w:rsidRDefault="00FA11FE" w:rsidP="00612341">
            <w:pPr>
              <w:rPr>
                <w:color w:val="002060"/>
              </w:rPr>
            </w:pPr>
            <w:r w:rsidRPr="004E6256">
              <w:rPr>
                <w:color w:val="002060"/>
              </w:rPr>
              <w:t>OCCUPATION</w:t>
            </w:r>
          </w:p>
        </w:tc>
        <w:tc>
          <w:tcPr>
            <w:tcW w:w="3411" w:type="pct"/>
            <w:gridSpan w:val="5"/>
            <w:shd w:val="clear" w:color="auto" w:fill="FFFFFF" w:themeFill="background1"/>
          </w:tcPr>
          <w:p w14:paraId="11C6B49B" w14:textId="7F7EA5D6" w:rsidR="00FA11FE" w:rsidRPr="004E6256" w:rsidRDefault="00FA11FE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49E" w14:textId="77777777" w:rsidTr="00612341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11C6B49D" w14:textId="5994F841" w:rsidR="00FA11FE" w:rsidRPr="004E6256" w:rsidRDefault="00D84F78" w:rsidP="00751DCF">
            <w:pPr>
              <w:jc w:val="center"/>
              <w:rPr>
                <w:color w:val="002060"/>
              </w:rPr>
            </w:pPr>
            <w:r w:rsidRPr="004E6256">
              <w:rPr>
                <w:color w:val="002060"/>
              </w:rPr>
              <w:t xml:space="preserve">SERVICE ADDRESS - </w:t>
            </w:r>
            <w:r w:rsidRPr="004E6256">
              <w:rPr>
                <w:b w:val="0"/>
                <w:bCs/>
                <w:color w:val="002060"/>
              </w:rPr>
              <w:t>(IF DIFFERENT FROM RESIDENTIAL ADDRESS) – This will be shown on the public record</w:t>
            </w:r>
          </w:p>
        </w:tc>
      </w:tr>
      <w:tr w:rsidR="004E6256" w:rsidRPr="004E6256" w14:paraId="11C6B4A1" w14:textId="77777777" w:rsidTr="00612341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49F" w14:textId="77777777" w:rsidR="00FA11FE" w:rsidRPr="004E6256" w:rsidRDefault="00FA11FE" w:rsidP="00612341">
            <w:pPr>
              <w:rPr>
                <w:b w:val="0"/>
                <w:bCs/>
                <w:color w:val="002060"/>
              </w:rPr>
            </w:pPr>
            <w:r w:rsidRPr="004E6256">
              <w:rPr>
                <w:b w:val="0"/>
                <w:bCs/>
                <w:color w:val="002060"/>
              </w:rPr>
              <w:t>ADDRESS LINE 1</w:t>
            </w:r>
          </w:p>
        </w:tc>
        <w:tc>
          <w:tcPr>
            <w:tcW w:w="3411" w:type="pct"/>
            <w:gridSpan w:val="5"/>
            <w:shd w:val="clear" w:color="auto" w:fill="FFFFFF" w:themeFill="background1"/>
          </w:tcPr>
          <w:p w14:paraId="11C6B4A0" w14:textId="38AD11C8" w:rsidR="00FA11FE" w:rsidRPr="004E6256" w:rsidRDefault="00FA11FE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4A4" w14:textId="77777777" w:rsidTr="00612341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4A2" w14:textId="77777777" w:rsidR="00FA11FE" w:rsidRPr="004E6256" w:rsidRDefault="00FA11FE" w:rsidP="00612341">
            <w:pPr>
              <w:rPr>
                <w:b w:val="0"/>
                <w:bCs/>
                <w:color w:val="002060"/>
              </w:rPr>
            </w:pPr>
            <w:r w:rsidRPr="004E6256">
              <w:rPr>
                <w:b w:val="0"/>
                <w:bCs/>
                <w:color w:val="002060"/>
              </w:rPr>
              <w:t>ADDRESS LINE 2</w:t>
            </w:r>
          </w:p>
        </w:tc>
        <w:tc>
          <w:tcPr>
            <w:tcW w:w="3411" w:type="pct"/>
            <w:gridSpan w:val="5"/>
            <w:shd w:val="clear" w:color="auto" w:fill="FFFFFF" w:themeFill="background1"/>
          </w:tcPr>
          <w:p w14:paraId="11C6B4A3" w14:textId="77777777" w:rsidR="00FA11FE" w:rsidRPr="004E6256" w:rsidRDefault="00FA11FE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4A7" w14:textId="77777777" w:rsidTr="00612341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4A5" w14:textId="77777777" w:rsidR="00FA11FE" w:rsidRPr="004E6256" w:rsidRDefault="00FA11FE" w:rsidP="00612341">
            <w:pPr>
              <w:rPr>
                <w:b w:val="0"/>
                <w:bCs/>
                <w:color w:val="002060"/>
              </w:rPr>
            </w:pPr>
            <w:r w:rsidRPr="004E6256">
              <w:rPr>
                <w:b w:val="0"/>
                <w:bCs/>
                <w:color w:val="002060"/>
              </w:rPr>
              <w:t>TOWN</w:t>
            </w:r>
          </w:p>
        </w:tc>
        <w:tc>
          <w:tcPr>
            <w:tcW w:w="3411" w:type="pct"/>
            <w:gridSpan w:val="5"/>
            <w:shd w:val="clear" w:color="auto" w:fill="FFFFFF" w:themeFill="background1"/>
          </w:tcPr>
          <w:p w14:paraId="11C6B4A6" w14:textId="77777777" w:rsidR="00FA11FE" w:rsidRPr="004E6256" w:rsidRDefault="00FA11FE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4AA" w14:textId="77777777" w:rsidTr="00612341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4A8" w14:textId="77777777" w:rsidR="00FA11FE" w:rsidRPr="004E6256" w:rsidRDefault="00FA11FE" w:rsidP="00612341">
            <w:pPr>
              <w:rPr>
                <w:b w:val="0"/>
                <w:bCs/>
                <w:color w:val="002060"/>
              </w:rPr>
            </w:pPr>
            <w:r w:rsidRPr="004E6256">
              <w:rPr>
                <w:b w:val="0"/>
                <w:bCs/>
                <w:color w:val="002060"/>
              </w:rPr>
              <w:t>COUNTY</w:t>
            </w:r>
          </w:p>
        </w:tc>
        <w:tc>
          <w:tcPr>
            <w:tcW w:w="3411" w:type="pct"/>
            <w:gridSpan w:val="5"/>
            <w:shd w:val="clear" w:color="auto" w:fill="FFFFFF" w:themeFill="background1"/>
          </w:tcPr>
          <w:p w14:paraId="11C6B4A9" w14:textId="77777777" w:rsidR="00FA11FE" w:rsidRPr="004E6256" w:rsidRDefault="00FA11FE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4AD" w14:textId="77777777" w:rsidTr="00771612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4AB" w14:textId="77777777" w:rsidR="00771612" w:rsidRPr="004E6256" w:rsidRDefault="00771612" w:rsidP="00612341">
            <w:pPr>
              <w:rPr>
                <w:b w:val="0"/>
                <w:bCs/>
                <w:color w:val="002060"/>
              </w:rPr>
            </w:pPr>
            <w:r w:rsidRPr="004E6256">
              <w:rPr>
                <w:b w:val="0"/>
                <w:bCs/>
                <w:color w:val="002060"/>
              </w:rPr>
              <w:t>POST CODE</w:t>
            </w:r>
          </w:p>
        </w:tc>
        <w:tc>
          <w:tcPr>
            <w:tcW w:w="1137" w:type="pct"/>
            <w:gridSpan w:val="4"/>
            <w:shd w:val="clear" w:color="auto" w:fill="FFFFFF" w:themeFill="background1"/>
          </w:tcPr>
          <w:p w14:paraId="11C6B4AC" w14:textId="77777777" w:rsidR="00771612" w:rsidRPr="004E6256" w:rsidRDefault="00771612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4B0" w14:textId="77777777" w:rsidTr="00612341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4AE" w14:textId="77777777" w:rsidR="00FA11FE" w:rsidRPr="004E6256" w:rsidRDefault="00FA11FE" w:rsidP="00612341">
            <w:pPr>
              <w:rPr>
                <w:b w:val="0"/>
                <w:bCs/>
                <w:color w:val="002060"/>
              </w:rPr>
            </w:pPr>
            <w:r w:rsidRPr="004E6256">
              <w:rPr>
                <w:b w:val="0"/>
                <w:bCs/>
                <w:color w:val="002060"/>
              </w:rPr>
              <w:t>COUNTRY (IF NOT UK)</w:t>
            </w:r>
          </w:p>
        </w:tc>
        <w:tc>
          <w:tcPr>
            <w:tcW w:w="3411" w:type="pct"/>
            <w:gridSpan w:val="5"/>
            <w:shd w:val="clear" w:color="auto" w:fill="FFFFFF" w:themeFill="background1"/>
          </w:tcPr>
          <w:p w14:paraId="11C6B4AF" w14:textId="77777777" w:rsidR="00FA11FE" w:rsidRPr="004E6256" w:rsidRDefault="00FA11FE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4B2" w14:textId="77777777" w:rsidTr="00612341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11C6B4B1" w14:textId="0BF71421" w:rsidR="00FA11FE" w:rsidRPr="004E6256" w:rsidRDefault="00D84F78" w:rsidP="00751DCF">
            <w:pPr>
              <w:jc w:val="center"/>
              <w:rPr>
                <w:color w:val="002060"/>
              </w:rPr>
            </w:pPr>
            <w:r w:rsidRPr="004E6256">
              <w:rPr>
                <w:color w:val="002060"/>
              </w:rPr>
              <w:lastRenderedPageBreak/>
              <w:t>RESIDENTIAL ADDRESS</w:t>
            </w:r>
          </w:p>
        </w:tc>
      </w:tr>
      <w:tr w:rsidR="004E6256" w:rsidRPr="004E6256" w14:paraId="11C6B4B5" w14:textId="77777777" w:rsidTr="00612341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4B3" w14:textId="77777777" w:rsidR="00FA11FE" w:rsidRPr="004E6256" w:rsidRDefault="00FA11FE" w:rsidP="00612341">
            <w:pPr>
              <w:rPr>
                <w:b w:val="0"/>
                <w:bCs/>
                <w:color w:val="002060"/>
              </w:rPr>
            </w:pPr>
            <w:r w:rsidRPr="004E6256">
              <w:rPr>
                <w:b w:val="0"/>
                <w:bCs/>
                <w:color w:val="002060"/>
              </w:rPr>
              <w:t>ADDRESS LINE 1</w:t>
            </w:r>
          </w:p>
        </w:tc>
        <w:tc>
          <w:tcPr>
            <w:tcW w:w="3411" w:type="pct"/>
            <w:gridSpan w:val="5"/>
            <w:shd w:val="clear" w:color="auto" w:fill="FFFFFF" w:themeFill="background1"/>
          </w:tcPr>
          <w:p w14:paraId="11C6B4B4" w14:textId="10316ADF" w:rsidR="00FA11FE" w:rsidRPr="004E6256" w:rsidRDefault="00FA11FE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4B8" w14:textId="77777777" w:rsidTr="00612341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4B6" w14:textId="77777777" w:rsidR="00FA11FE" w:rsidRPr="004E6256" w:rsidRDefault="00FA11FE" w:rsidP="00612341">
            <w:pPr>
              <w:rPr>
                <w:b w:val="0"/>
                <w:bCs/>
                <w:color w:val="002060"/>
              </w:rPr>
            </w:pPr>
            <w:r w:rsidRPr="004E6256">
              <w:rPr>
                <w:b w:val="0"/>
                <w:bCs/>
                <w:color w:val="002060"/>
              </w:rPr>
              <w:t>ADDRESS LINE 2</w:t>
            </w:r>
          </w:p>
        </w:tc>
        <w:tc>
          <w:tcPr>
            <w:tcW w:w="3411" w:type="pct"/>
            <w:gridSpan w:val="5"/>
            <w:shd w:val="clear" w:color="auto" w:fill="FFFFFF" w:themeFill="background1"/>
          </w:tcPr>
          <w:p w14:paraId="11C6B4B7" w14:textId="77777777" w:rsidR="00FA11FE" w:rsidRPr="004E6256" w:rsidRDefault="00FA11FE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4BB" w14:textId="77777777" w:rsidTr="00612341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4B9" w14:textId="77777777" w:rsidR="00FA11FE" w:rsidRPr="004E6256" w:rsidRDefault="00FA11FE" w:rsidP="00612341">
            <w:pPr>
              <w:rPr>
                <w:b w:val="0"/>
                <w:bCs/>
                <w:color w:val="002060"/>
              </w:rPr>
            </w:pPr>
            <w:r w:rsidRPr="004E6256">
              <w:rPr>
                <w:b w:val="0"/>
                <w:bCs/>
                <w:color w:val="002060"/>
              </w:rPr>
              <w:t>TOWN</w:t>
            </w:r>
          </w:p>
        </w:tc>
        <w:tc>
          <w:tcPr>
            <w:tcW w:w="3411" w:type="pct"/>
            <w:gridSpan w:val="5"/>
            <w:shd w:val="clear" w:color="auto" w:fill="FFFFFF" w:themeFill="background1"/>
          </w:tcPr>
          <w:p w14:paraId="11C6B4BA" w14:textId="77777777" w:rsidR="00FA11FE" w:rsidRPr="004E6256" w:rsidRDefault="00FA11FE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4BE" w14:textId="77777777" w:rsidTr="00612341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4BC" w14:textId="77777777" w:rsidR="00FA11FE" w:rsidRPr="004E6256" w:rsidRDefault="00FA11FE" w:rsidP="00612341">
            <w:pPr>
              <w:rPr>
                <w:b w:val="0"/>
                <w:bCs/>
                <w:color w:val="002060"/>
              </w:rPr>
            </w:pPr>
            <w:r w:rsidRPr="004E6256">
              <w:rPr>
                <w:b w:val="0"/>
                <w:bCs/>
                <w:color w:val="002060"/>
              </w:rPr>
              <w:t>COUNTY</w:t>
            </w:r>
          </w:p>
        </w:tc>
        <w:tc>
          <w:tcPr>
            <w:tcW w:w="3411" w:type="pct"/>
            <w:gridSpan w:val="5"/>
            <w:shd w:val="clear" w:color="auto" w:fill="FFFFFF" w:themeFill="background1"/>
          </w:tcPr>
          <w:p w14:paraId="11C6B4BD" w14:textId="77777777" w:rsidR="00FA11FE" w:rsidRPr="004E6256" w:rsidRDefault="00FA11FE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4C1" w14:textId="77777777" w:rsidTr="00771612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4BF" w14:textId="77777777" w:rsidR="00771612" w:rsidRPr="004E6256" w:rsidRDefault="00771612" w:rsidP="00612341">
            <w:pPr>
              <w:rPr>
                <w:b w:val="0"/>
                <w:bCs/>
                <w:color w:val="002060"/>
              </w:rPr>
            </w:pPr>
            <w:r w:rsidRPr="004E6256">
              <w:rPr>
                <w:b w:val="0"/>
                <w:bCs/>
                <w:color w:val="002060"/>
              </w:rPr>
              <w:t>POST CODE</w:t>
            </w:r>
          </w:p>
        </w:tc>
        <w:tc>
          <w:tcPr>
            <w:tcW w:w="1137" w:type="pct"/>
            <w:gridSpan w:val="4"/>
            <w:shd w:val="clear" w:color="auto" w:fill="FFFFFF" w:themeFill="background1"/>
          </w:tcPr>
          <w:p w14:paraId="11C6B4C0" w14:textId="77777777" w:rsidR="00771612" w:rsidRPr="004E6256" w:rsidRDefault="00771612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4C4" w14:textId="77777777" w:rsidTr="00612341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4C2" w14:textId="77777777" w:rsidR="00FA11FE" w:rsidRPr="004E6256" w:rsidRDefault="00FA11FE" w:rsidP="00612341">
            <w:pPr>
              <w:rPr>
                <w:b w:val="0"/>
                <w:bCs/>
                <w:color w:val="002060"/>
              </w:rPr>
            </w:pPr>
            <w:r w:rsidRPr="004E6256">
              <w:rPr>
                <w:b w:val="0"/>
                <w:bCs/>
                <w:color w:val="002060"/>
              </w:rPr>
              <w:t>COUNTRY (IF NOT UK)</w:t>
            </w:r>
          </w:p>
        </w:tc>
        <w:tc>
          <w:tcPr>
            <w:tcW w:w="3411" w:type="pct"/>
            <w:gridSpan w:val="5"/>
            <w:shd w:val="clear" w:color="auto" w:fill="FFFFFF" w:themeFill="background1"/>
          </w:tcPr>
          <w:p w14:paraId="11C6B4C3" w14:textId="77777777" w:rsidR="00FA11FE" w:rsidRPr="004E6256" w:rsidRDefault="00FA11FE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4C8" w14:textId="77777777" w:rsidTr="00AC1C49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4C5" w14:textId="20F7BDE2" w:rsidR="00AC1C49" w:rsidRPr="004E6256" w:rsidRDefault="00751DCF" w:rsidP="00AC1C49">
            <w:pPr>
              <w:rPr>
                <w:color w:val="002060"/>
              </w:rPr>
            </w:pPr>
            <w:r w:rsidRPr="004E6256">
              <w:rPr>
                <w:color w:val="002060"/>
              </w:rPr>
              <w:t xml:space="preserve">IS THE </w:t>
            </w:r>
            <w:r w:rsidR="00AC1C49" w:rsidRPr="004E6256">
              <w:rPr>
                <w:color w:val="002060"/>
              </w:rPr>
              <w:t>DIRECTOR ALSO SUBSCRIBER SHAREHOLDER</w:t>
            </w:r>
            <w:r w:rsidRPr="004E6256">
              <w:rPr>
                <w:color w:val="002060"/>
              </w:rPr>
              <w:t>?</w:t>
            </w:r>
            <w:r w:rsidR="00AC1C49" w:rsidRPr="004E6256">
              <w:rPr>
                <w:color w:val="002060"/>
              </w:rPr>
              <w:t xml:space="preserve"> </w:t>
            </w:r>
          </w:p>
        </w:tc>
        <w:tc>
          <w:tcPr>
            <w:tcW w:w="568" w:type="pct"/>
            <w:gridSpan w:val="2"/>
            <w:shd w:val="clear" w:color="auto" w:fill="FFFFFF" w:themeFill="background1"/>
          </w:tcPr>
          <w:p w14:paraId="11C6B4C6" w14:textId="543001F6" w:rsidR="00AC1C49" w:rsidRPr="004E6256" w:rsidRDefault="00AC1C49" w:rsidP="00A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2060"/>
              </w:rPr>
            </w:pPr>
            <w:r w:rsidRPr="004E6256">
              <w:rPr>
                <w:b/>
                <w:color w:val="002060"/>
              </w:rPr>
              <w:t xml:space="preserve">YES  </w:t>
            </w:r>
            <w:sdt>
              <w:sdtPr>
                <w:rPr>
                  <w:b/>
                  <w:color w:val="002060"/>
                </w:rPr>
                <w:id w:val="-20647152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C7F49" w:rsidRPr="004E6256">
                  <w:rPr>
                    <w:rFonts w:ascii="MS Gothic" w:eastAsia="MS Gothic" w:hAnsi="MS Gothic" w:hint="eastAsia"/>
                    <w:b/>
                    <w:color w:val="002060"/>
                  </w:rPr>
                  <w:t>☐</w:t>
                </w:r>
              </w:sdtContent>
            </w:sdt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9" w:type="pct"/>
            <w:gridSpan w:val="2"/>
            <w:shd w:val="clear" w:color="auto" w:fill="FFFFFF" w:themeFill="background1"/>
          </w:tcPr>
          <w:p w14:paraId="11C6B4C7" w14:textId="77777777" w:rsidR="00AC1C49" w:rsidRPr="004E6256" w:rsidRDefault="00AC1C49" w:rsidP="00AC1C49">
            <w:pPr>
              <w:rPr>
                <w:color w:val="002060"/>
              </w:rPr>
            </w:pPr>
            <w:r w:rsidRPr="004E6256">
              <w:rPr>
                <w:color w:val="002060"/>
              </w:rPr>
              <w:t xml:space="preserve">NO </w:t>
            </w:r>
            <w:sdt>
              <w:sdtPr>
                <w:rPr>
                  <w:color w:val="002060"/>
                </w:rPr>
                <w:id w:val="-6556842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E6256">
                  <w:rPr>
                    <w:rFonts w:ascii="MS Gothic" w:eastAsia="MS Gothic" w:hAnsi="MS Gothic" w:hint="eastAsia"/>
                    <w:color w:val="002060"/>
                  </w:rPr>
                  <w:t>☐</w:t>
                </w:r>
              </w:sdtContent>
            </w:sdt>
          </w:p>
        </w:tc>
      </w:tr>
      <w:tr w:rsidR="004E6256" w:rsidRPr="004E6256" w14:paraId="11C6B4CB" w14:textId="77777777" w:rsidTr="00771612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4C9" w14:textId="07D0FC46" w:rsidR="00771612" w:rsidRPr="004E6256" w:rsidRDefault="00771612" w:rsidP="00612341">
            <w:pPr>
              <w:rPr>
                <w:color w:val="002060"/>
              </w:rPr>
            </w:pPr>
            <w:r w:rsidRPr="004E6256">
              <w:rPr>
                <w:color w:val="002060"/>
              </w:rPr>
              <w:t xml:space="preserve">IF YES, </w:t>
            </w:r>
            <w:r w:rsidR="00751DCF" w:rsidRPr="004E6256">
              <w:rPr>
                <w:color w:val="002060"/>
              </w:rPr>
              <w:t xml:space="preserve">PLEASE SUPPLY THE </w:t>
            </w:r>
            <w:r w:rsidRPr="004E6256">
              <w:rPr>
                <w:color w:val="002060"/>
              </w:rPr>
              <w:t>TOTAL ALLOTED</w:t>
            </w:r>
            <w:r w:rsidR="00751DCF" w:rsidRPr="004E6256">
              <w:rPr>
                <w:color w:val="002060"/>
              </w:rPr>
              <w:t xml:space="preserve"> AND CLASS</w:t>
            </w:r>
          </w:p>
        </w:tc>
        <w:tc>
          <w:tcPr>
            <w:tcW w:w="1137" w:type="pct"/>
            <w:gridSpan w:val="4"/>
            <w:shd w:val="clear" w:color="auto" w:fill="FFFFFF" w:themeFill="background1"/>
          </w:tcPr>
          <w:p w14:paraId="11C6B4CA" w14:textId="18F11387" w:rsidR="00771612" w:rsidRPr="004E6256" w:rsidRDefault="00771612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4CD" w14:textId="77777777" w:rsidTr="00612341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30338D3F" w14:textId="77777777" w:rsidR="00751DCF" w:rsidRPr="004E6256" w:rsidRDefault="00751DCF" w:rsidP="00751DCF">
            <w:pPr>
              <w:rPr>
                <w:bCs/>
                <w:color w:val="002060"/>
              </w:rPr>
            </w:pPr>
            <w:r w:rsidRPr="004E6256">
              <w:rPr>
                <w:color w:val="002060"/>
              </w:rPr>
              <w:t>3 IN 6 PERSONAL AUTHENTIFICATION DETAILS</w:t>
            </w:r>
            <w:r w:rsidRPr="004E6256">
              <w:rPr>
                <w:b w:val="0"/>
                <w:bCs/>
                <w:color w:val="002060"/>
              </w:rPr>
              <w:t xml:space="preserve"> - PLEASE SUPPLY 3 OF THE FOLLOWING 6 </w:t>
            </w:r>
          </w:p>
          <w:p w14:paraId="11C6B4CC" w14:textId="44BE812E" w:rsidR="00FA11FE" w:rsidRPr="004E6256" w:rsidRDefault="00751DCF" w:rsidP="00751DCF">
            <w:pPr>
              <w:rPr>
                <w:b w:val="0"/>
                <w:bCs/>
                <w:color w:val="002060"/>
              </w:rPr>
            </w:pPr>
            <w:r w:rsidRPr="004E6256">
              <w:rPr>
                <w:b w:val="0"/>
                <w:bCs/>
                <w:color w:val="002060"/>
              </w:rPr>
              <w:t>ONLY TO BE COMPLETED IF THE DIRECTOR IS ALSO A SHAREHOLDER</w:t>
            </w:r>
          </w:p>
        </w:tc>
      </w:tr>
      <w:tr w:rsidR="004E6256" w:rsidRPr="004E6256" w14:paraId="11C6B4D1" w14:textId="77777777" w:rsidTr="00612341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4CF" w14:textId="47BAF0B0" w:rsidR="00600821" w:rsidRPr="004E6256" w:rsidRDefault="00600821" w:rsidP="00612341">
            <w:pPr>
              <w:rPr>
                <w:b w:val="0"/>
                <w:bCs/>
                <w:i/>
                <w:iCs/>
                <w:color w:val="002060"/>
              </w:rPr>
            </w:pPr>
            <w:r w:rsidRPr="004E6256">
              <w:rPr>
                <w:color w:val="002060"/>
              </w:rPr>
              <w:t xml:space="preserve">TOWN OF BIRTH </w:t>
            </w:r>
            <w:r w:rsidRPr="004E6256">
              <w:rPr>
                <w:b w:val="0"/>
                <w:bCs/>
                <w:i/>
                <w:iCs/>
                <w:color w:val="002060"/>
              </w:rPr>
              <w:t>(first 3 letters)</w:t>
            </w:r>
          </w:p>
        </w:tc>
        <w:tc>
          <w:tcPr>
            <w:tcW w:w="1137" w:type="pct"/>
            <w:gridSpan w:val="4"/>
            <w:shd w:val="clear" w:color="auto" w:fill="FFFFFF" w:themeFill="background1"/>
          </w:tcPr>
          <w:p w14:paraId="11C6B4D0" w14:textId="77777777" w:rsidR="00600821" w:rsidRPr="004E6256" w:rsidRDefault="00600821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4D4" w14:textId="77777777" w:rsidTr="00612341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4D2" w14:textId="77777777" w:rsidR="00600821" w:rsidRPr="004E6256" w:rsidRDefault="00600821" w:rsidP="00612341">
            <w:pPr>
              <w:rPr>
                <w:color w:val="002060"/>
              </w:rPr>
            </w:pPr>
            <w:r w:rsidRPr="004E6256">
              <w:rPr>
                <w:color w:val="002060"/>
              </w:rPr>
              <w:t xml:space="preserve">TELEPHONE NUMBER </w:t>
            </w:r>
            <w:r w:rsidRPr="004E6256">
              <w:rPr>
                <w:b w:val="0"/>
                <w:bCs/>
                <w:i/>
                <w:iCs/>
                <w:color w:val="002060"/>
              </w:rPr>
              <w:t>(last 3 digits)</w:t>
            </w:r>
          </w:p>
        </w:tc>
        <w:tc>
          <w:tcPr>
            <w:tcW w:w="1137" w:type="pct"/>
            <w:gridSpan w:val="4"/>
            <w:shd w:val="clear" w:color="auto" w:fill="FFFFFF" w:themeFill="background1"/>
          </w:tcPr>
          <w:p w14:paraId="11C6B4D3" w14:textId="2149D35F" w:rsidR="00600821" w:rsidRPr="004E6256" w:rsidRDefault="00600821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4D7" w14:textId="77777777" w:rsidTr="00612341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4D5" w14:textId="38C1E4BF" w:rsidR="00600821" w:rsidRPr="004E6256" w:rsidRDefault="00600821" w:rsidP="00612341">
            <w:pPr>
              <w:rPr>
                <w:b w:val="0"/>
                <w:color w:val="002060"/>
              </w:rPr>
            </w:pPr>
            <w:r w:rsidRPr="004E6256">
              <w:rPr>
                <w:bCs/>
                <w:color w:val="002060"/>
              </w:rPr>
              <w:t>NATIONAL INSURANCE NO.</w:t>
            </w:r>
            <w:r w:rsidRPr="004E6256">
              <w:rPr>
                <w:b w:val="0"/>
                <w:color w:val="002060"/>
              </w:rPr>
              <w:t xml:space="preserve"> </w:t>
            </w:r>
            <w:r w:rsidRPr="004E6256">
              <w:rPr>
                <w:b w:val="0"/>
                <w:i/>
                <w:iCs/>
                <w:color w:val="002060"/>
              </w:rPr>
              <w:t>(last 3 characters</w:t>
            </w:r>
            <w:r w:rsidR="00751DCF" w:rsidRPr="004E6256">
              <w:rPr>
                <w:b w:val="0"/>
                <w:i/>
                <w:iCs/>
                <w:color w:val="002060"/>
              </w:rPr>
              <w:t xml:space="preserve"> </w:t>
            </w:r>
            <w:proofErr w:type="spellStart"/>
            <w:r w:rsidR="00751DCF" w:rsidRPr="004E6256">
              <w:rPr>
                <w:b w:val="0"/>
                <w:i/>
                <w:iCs/>
                <w:color w:val="002060"/>
              </w:rPr>
              <w:t>e.g</w:t>
            </w:r>
            <w:proofErr w:type="spellEnd"/>
            <w:r w:rsidR="00751DCF" w:rsidRPr="004E6256">
              <w:rPr>
                <w:b w:val="0"/>
                <w:i/>
                <w:iCs/>
                <w:color w:val="002060"/>
              </w:rPr>
              <w:t xml:space="preserve"> 69B</w:t>
            </w:r>
            <w:r w:rsidRPr="004E6256">
              <w:rPr>
                <w:b w:val="0"/>
                <w:i/>
                <w:iCs/>
                <w:color w:val="002060"/>
              </w:rPr>
              <w:t>)</w:t>
            </w:r>
          </w:p>
        </w:tc>
        <w:tc>
          <w:tcPr>
            <w:tcW w:w="1137" w:type="pct"/>
            <w:gridSpan w:val="4"/>
            <w:shd w:val="clear" w:color="auto" w:fill="FFFFFF" w:themeFill="background1"/>
          </w:tcPr>
          <w:p w14:paraId="11C6B4D6" w14:textId="08A7D9CA" w:rsidR="00600821" w:rsidRPr="004E6256" w:rsidRDefault="00600821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4DA" w14:textId="77777777" w:rsidTr="00612341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4D8" w14:textId="77777777" w:rsidR="00600821" w:rsidRPr="004E6256" w:rsidRDefault="00600821" w:rsidP="00612341">
            <w:pPr>
              <w:rPr>
                <w:bCs/>
                <w:color w:val="002060"/>
              </w:rPr>
            </w:pPr>
            <w:r w:rsidRPr="004E6256">
              <w:rPr>
                <w:bCs/>
                <w:color w:val="002060"/>
              </w:rPr>
              <w:t xml:space="preserve">PASSPORT NUMBER </w:t>
            </w:r>
            <w:r w:rsidRPr="004E6256">
              <w:rPr>
                <w:b w:val="0"/>
                <w:bCs/>
                <w:i/>
                <w:iCs/>
                <w:color w:val="002060"/>
              </w:rPr>
              <w:t>(last 3 digits)</w:t>
            </w:r>
          </w:p>
        </w:tc>
        <w:tc>
          <w:tcPr>
            <w:tcW w:w="1137" w:type="pct"/>
            <w:gridSpan w:val="4"/>
            <w:shd w:val="clear" w:color="auto" w:fill="FFFFFF" w:themeFill="background1"/>
          </w:tcPr>
          <w:p w14:paraId="11C6B4D9" w14:textId="77777777" w:rsidR="00600821" w:rsidRPr="004E6256" w:rsidRDefault="00600821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4DD" w14:textId="77777777" w:rsidTr="002D6FF1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  <w:tcBorders>
              <w:bottom w:val="single" w:sz="4" w:space="0" w:color="5B9BD5" w:themeColor="accent1"/>
            </w:tcBorders>
          </w:tcPr>
          <w:p w14:paraId="11C6B4DB" w14:textId="77777777" w:rsidR="00600821" w:rsidRPr="004E6256" w:rsidRDefault="00600821" w:rsidP="00612341">
            <w:pPr>
              <w:rPr>
                <w:bCs/>
                <w:color w:val="002060"/>
              </w:rPr>
            </w:pPr>
            <w:r w:rsidRPr="004E6256">
              <w:rPr>
                <w:bCs/>
                <w:color w:val="002060"/>
              </w:rPr>
              <w:t xml:space="preserve">MOTHER’S MAIDEN NAME </w:t>
            </w:r>
            <w:r w:rsidR="00A81EF1" w:rsidRPr="004E6256">
              <w:rPr>
                <w:b w:val="0"/>
                <w:color w:val="002060"/>
              </w:rPr>
              <w:t>(first</w:t>
            </w:r>
            <w:r w:rsidRPr="004E6256">
              <w:rPr>
                <w:b w:val="0"/>
                <w:color w:val="002060"/>
              </w:rPr>
              <w:t xml:space="preserve"> 3 letters)</w:t>
            </w:r>
          </w:p>
        </w:tc>
        <w:tc>
          <w:tcPr>
            <w:tcW w:w="1137" w:type="pct"/>
            <w:gridSpan w:val="4"/>
            <w:tcBorders>
              <w:bottom w:val="single" w:sz="4" w:space="0" w:color="5B9BD5" w:themeColor="accent1"/>
            </w:tcBorders>
            <w:shd w:val="clear" w:color="auto" w:fill="FFFFFF" w:themeFill="background1"/>
          </w:tcPr>
          <w:p w14:paraId="11C6B4DC" w14:textId="77777777" w:rsidR="00600821" w:rsidRPr="004E6256" w:rsidRDefault="00600821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4E0" w14:textId="77777777" w:rsidTr="002D6FF1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  <w:tcBorders>
              <w:bottom w:val="single" w:sz="4" w:space="0" w:color="auto"/>
            </w:tcBorders>
          </w:tcPr>
          <w:p w14:paraId="11C6B4DE" w14:textId="77777777" w:rsidR="00600821" w:rsidRPr="004E6256" w:rsidRDefault="00600821" w:rsidP="00612341">
            <w:pPr>
              <w:rPr>
                <w:bCs/>
                <w:color w:val="002060"/>
              </w:rPr>
            </w:pPr>
            <w:r w:rsidRPr="004E6256">
              <w:rPr>
                <w:bCs/>
                <w:color w:val="002060"/>
              </w:rPr>
              <w:t xml:space="preserve">FATHER’S FIRST FORENAME </w:t>
            </w:r>
            <w:r w:rsidR="00F87AC4" w:rsidRPr="004E6256">
              <w:rPr>
                <w:b w:val="0"/>
                <w:i/>
                <w:iCs/>
                <w:color w:val="002060"/>
              </w:rPr>
              <w:t>(first</w:t>
            </w:r>
            <w:r w:rsidRPr="004E6256">
              <w:rPr>
                <w:b w:val="0"/>
                <w:i/>
                <w:iCs/>
                <w:color w:val="002060"/>
              </w:rPr>
              <w:t xml:space="preserve"> 3 letters)</w:t>
            </w:r>
          </w:p>
        </w:tc>
        <w:tc>
          <w:tcPr>
            <w:tcW w:w="1137" w:type="pct"/>
            <w:gridSpan w:val="4"/>
            <w:tcBorders>
              <w:bottom w:val="single" w:sz="4" w:space="0" w:color="auto"/>
            </w:tcBorders>
            <w:shd w:val="clear" w:color="auto" w:fill="FFFFFF" w:themeFill="background1"/>
          </w:tcPr>
          <w:p w14:paraId="11C6B4DF" w14:textId="77777777" w:rsidR="00600821" w:rsidRPr="004E6256" w:rsidRDefault="00600821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2013ED8D" w14:textId="77777777" w:rsidTr="002D6FF1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76D1DFB9" w14:textId="3BD724E5" w:rsidR="00DB55B6" w:rsidRPr="004E6256" w:rsidRDefault="00DB55B6" w:rsidP="00612341">
            <w:pPr>
              <w:rPr>
                <w:bCs/>
                <w:color w:val="002060"/>
              </w:rPr>
            </w:pPr>
            <w:bookmarkStart w:id="2" w:name="_Hlk84516353"/>
          </w:p>
        </w:tc>
        <w:tc>
          <w:tcPr>
            <w:tcW w:w="1137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6C80B105" w14:textId="77777777" w:rsidR="002D6FF1" w:rsidRPr="004E6256" w:rsidRDefault="002D6FF1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bookmarkStart w:id="3" w:name="_Hlk84516382"/>
      <w:tr w:rsidR="004E6256" w:rsidRPr="004E6256" w14:paraId="11C6B4E2" w14:textId="77777777" w:rsidTr="0061234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11C6B4E1" w14:textId="77777777" w:rsidR="00FA11FE" w:rsidRPr="004E6256" w:rsidRDefault="00FA11FE" w:rsidP="00FA11FE">
            <w:pPr>
              <w:rPr>
                <w:b w:val="0"/>
                <w:bCs/>
                <w:i/>
                <w:iCs/>
                <w:color w:val="002060"/>
              </w:rPr>
            </w:pPr>
            <w:r w:rsidRPr="004E6256">
              <w:rPr>
                <w:noProof/>
                <w:color w:val="002060"/>
                <w:lang w:val="en-GB" w:eastAsia="en-GB"/>
              </w:rPr>
              <mc:AlternateContent>
                <mc:Choice Requires="wpg">
                  <w:drawing>
                    <wp:inline distT="0" distB="0" distL="0" distR="0" wp14:anchorId="11C6B6CB" wp14:editId="11C6B6CC">
                      <wp:extent cx="141605" cy="141605"/>
                      <wp:effectExtent l="0" t="0" r="0" b="0"/>
                      <wp:docPr id="30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31" name="Rectangle 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5B9BD5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2" name="Freeform 32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1B8CD22" id="Group 5" o:spid="_x0000_s1026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">
                      <v:rect id="Rectangle 31" o:spid="_x0000_s1027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" fillcolor="#5b9bd5" stroked="f" strokeweight="0"/>
                      <v:shape id="Freeform 32" o:spid="_x0000_s1028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  <w:r w:rsidRPr="004E6256">
              <w:rPr>
                <w:color w:val="002060"/>
              </w:rPr>
              <w:t xml:space="preserve">   SHAREHOLDER ONLY – </w:t>
            </w:r>
            <w:r w:rsidRPr="004E6256">
              <w:rPr>
                <w:b w:val="0"/>
                <w:bCs/>
                <w:i/>
                <w:iCs/>
                <w:color w:val="002060"/>
              </w:rPr>
              <w:t xml:space="preserve">For a shareholder who is not a </w:t>
            </w:r>
            <w:proofErr w:type="gramStart"/>
            <w:r w:rsidRPr="004E6256">
              <w:rPr>
                <w:b w:val="0"/>
                <w:bCs/>
                <w:i/>
                <w:iCs/>
                <w:color w:val="002060"/>
              </w:rPr>
              <w:t>Director</w:t>
            </w:r>
            <w:proofErr w:type="gramEnd"/>
            <w:r w:rsidRPr="004E6256">
              <w:rPr>
                <w:b w:val="0"/>
                <w:bCs/>
                <w:i/>
                <w:iCs/>
                <w:color w:val="002060"/>
              </w:rPr>
              <w:t xml:space="preserve"> or Secretary</w:t>
            </w:r>
          </w:p>
        </w:tc>
      </w:tr>
      <w:tr w:rsidR="004E6256" w:rsidRPr="004E6256" w14:paraId="11C6B4E5" w14:textId="77777777" w:rsidTr="00600821">
        <w:trPr>
          <w:gridAfter w:val="1"/>
          <w:wAfter w:w="2274" w:type="pct"/>
          <w:trHeight w:val="5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4E3" w14:textId="77777777" w:rsidR="00600821" w:rsidRPr="004E6256" w:rsidRDefault="00600821" w:rsidP="00612341">
            <w:pPr>
              <w:rPr>
                <w:color w:val="002060"/>
              </w:rPr>
            </w:pPr>
            <w:r w:rsidRPr="004E6256">
              <w:rPr>
                <w:color w:val="002060"/>
              </w:rPr>
              <w:t>TITLE</w:t>
            </w:r>
          </w:p>
        </w:tc>
        <w:tc>
          <w:tcPr>
            <w:tcW w:w="1137" w:type="pct"/>
            <w:gridSpan w:val="4"/>
            <w:shd w:val="clear" w:color="auto" w:fill="FFFFFF" w:themeFill="background1"/>
          </w:tcPr>
          <w:p w14:paraId="11C6B4E4" w14:textId="77777777" w:rsidR="00600821" w:rsidRPr="004E6256" w:rsidRDefault="00600821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4E8" w14:textId="77777777" w:rsidTr="00612341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4E6" w14:textId="77777777" w:rsidR="00FA11FE" w:rsidRPr="004E6256" w:rsidRDefault="00FA11FE" w:rsidP="00612341">
            <w:pPr>
              <w:rPr>
                <w:color w:val="002060"/>
              </w:rPr>
            </w:pPr>
            <w:r w:rsidRPr="004E6256">
              <w:rPr>
                <w:color w:val="002060"/>
              </w:rPr>
              <w:t>FIRST FORENAME(S)</w:t>
            </w:r>
          </w:p>
        </w:tc>
        <w:tc>
          <w:tcPr>
            <w:tcW w:w="3411" w:type="pct"/>
            <w:gridSpan w:val="5"/>
            <w:shd w:val="clear" w:color="auto" w:fill="FFFFFF" w:themeFill="background1"/>
          </w:tcPr>
          <w:p w14:paraId="11C6B4E7" w14:textId="77777777" w:rsidR="00FA11FE" w:rsidRPr="004E6256" w:rsidRDefault="00FA11FE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1B12E1" w:rsidRPr="004E6256" w14:paraId="4F9040B5" w14:textId="77777777" w:rsidTr="00612341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B14114D" w14:textId="46E22F1F" w:rsidR="001B12E1" w:rsidRPr="004E6256" w:rsidRDefault="001B12E1" w:rsidP="00612341">
            <w:pPr>
              <w:rPr>
                <w:color w:val="002060"/>
              </w:rPr>
            </w:pPr>
            <w:r>
              <w:rPr>
                <w:color w:val="002060"/>
              </w:rPr>
              <w:t>MIDDLE NAME(S)</w:t>
            </w:r>
          </w:p>
        </w:tc>
        <w:tc>
          <w:tcPr>
            <w:tcW w:w="3411" w:type="pct"/>
            <w:gridSpan w:val="5"/>
            <w:shd w:val="clear" w:color="auto" w:fill="FFFFFF" w:themeFill="background1"/>
          </w:tcPr>
          <w:p w14:paraId="6BE872FD" w14:textId="77777777" w:rsidR="001B12E1" w:rsidRPr="004E6256" w:rsidRDefault="001B12E1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4EB" w14:textId="77777777" w:rsidTr="00612341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4E9" w14:textId="77777777" w:rsidR="00FA11FE" w:rsidRPr="004E6256" w:rsidRDefault="00FA11FE" w:rsidP="00612341">
            <w:pPr>
              <w:rPr>
                <w:color w:val="002060"/>
              </w:rPr>
            </w:pPr>
            <w:r w:rsidRPr="004E6256">
              <w:rPr>
                <w:color w:val="002060"/>
              </w:rPr>
              <w:t>SURNAME</w:t>
            </w:r>
          </w:p>
        </w:tc>
        <w:tc>
          <w:tcPr>
            <w:tcW w:w="3411" w:type="pct"/>
            <w:gridSpan w:val="5"/>
            <w:shd w:val="clear" w:color="auto" w:fill="FFFFFF" w:themeFill="background1"/>
          </w:tcPr>
          <w:p w14:paraId="11C6B4EA" w14:textId="77777777" w:rsidR="00FA11FE" w:rsidRPr="004E6256" w:rsidRDefault="00FA11FE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4F6" w14:textId="77777777" w:rsidTr="00600821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4F2" w14:textId="29887CDD" w:rsidR="00600821" w:rsidRPr="004E6256" w:rsidRDefault="00600821" w:rsidP="00612341">
            <w:pPr>
              <w:rPr>
                <w:color w:val="002060"/>
              </w:rPr>
            </w:pPr>
            <w:r w:rsidRPr="004E6256">
              <w:rPr>
                <w:color w:val="002060"/>
              </w:rPr>
              <w:t>DATE OF BIRTH</w:t>
            </w:r>
            <w:r w:rsidR="00D84F78" w:rsidRPr="004E6256">
              <w:rPr>
                <w:color w:val="002060"/>
              </w:rPr>
              <w:t xml:space="preserve"> </w:t>
            </w:r>
            <w:r w:rsidR="00D84F78" w:rsidRPr="004E6256">
              <w:rPr>
                <w:b w:val="0"/>
                <w:bCs/>
                <w:color w:val="002060"/>
              </w:rPr>
              <w:t xml:space="preserve">(only needed if a PSC) </w:t>
            </w:r>
          </w:p>
        </w:tc>
        <w:tc>
          <w:tcPr>
            <w:tcW w:w="379" w:type="pct"/>
            <w:shd w:val="clear" w:color="auto" w:fill="FFFFFF" w:themeFill="background1"/>
          </w:tcPr>
          <w:p w14:paraId="11C6B4F3" w14:textId="77777777" w:rsidR="00600821" w:rsidRPr="004E6256" w:rsidRDefault="00600821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9" w:type="pct"/>
            <w:gridSpan w:val="2"/>
            <w:shd w:val="clear" w:color="auto" w:fill="FFFFFF" w:themeFill="background1"/>
          </w:tcPr>
          <w:p w14:paraId="11C6B4F4" w14:textId="77777777" w:rsidR="00600821" w:rsidRPr="004E6256" w:rsidRDefault="00600821" w:rsidP="00612341">
            <w:pPr>
              <w:rPr>
                <w:color w:val="002060"/>
              </w:rPr>
            </w:pPr>
          </w:p>
        </w:tc>
        <w:tc>
          <w:tcPr>
            <w:tcW w:w="379" w:type="pct"/>
            <w:shd w:val="clear" w:color="auto" w:fill="FFFFFF" w:themeFill="background1"/>
          </w:tcPr>
          <w:p w14:paraId="11C6B4F5" w14:textId="77777777" w:rsidR="00600821" w:rsidRPr="004E6256" w:rsidRDefault="00600821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4F9" w14:textId="77777777" w:rsidTr="00612341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4F7" w14:textId="3D22873C" w:rsidR="00FA11FE" w:rsidRPr="004E6256" w:rsidRDefault="00FA11FE" w:rsidP="00612341">
            <w:pPr>
              <w:rPr>
                <w:color w:val="002060"/>
              </w:rPr>
            </w:pPr>
            <w:r w:rsidRPr="004E6256">
              <w:rPr>
                <w:color w:val="002060"/>
              </w:rPr>
              <w:lastRenderedPageBreak/>
              <w:t>NATIONALITY</w:t>
            </w:r>
            <w:r w:rsidR="00D84F78" w:rsidRPr="004E6256">
              <w:rPr>
                <w:color w:val="002060"/>
              </w:rPr>
              <w:t xml:space="preserve"> </w:t>
            </w:r>
          </w:p>
        </w:tc>
        <w:tc>
          <w:tcPr>
            <w:tcW w:w="3411" w:type="pct"/>
            <w:gridSpan w:val="5"/>
            <w:shd w:val="clear" w:color="auto" w:fill="FFFFFF" w:themeFill="background1"/>
          </w:tcPr>
          <w:p w14:paraId="11C6B4F8" w14:textId="77777777" w:rsidR="00FA11FE" w:rsidRPr="004E6256" w:rsidRDefault="00FA11FE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4FC" w14:textId="77777777" w:rsidTr="00612341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4FA" w14:textId="66CB6DFD" w:rsidR="00FA11FE" w:rsidRPr="004E6256" w:rsidRDefault="00FA11FE" w:rsidP="00612341">
            <w:pPr>
              <w:rPr>
                <w:color w:val="002060"/>
              </w:rPr>
            </w:pPr>
            <w:r w:rsidRPr="004E6256">
              <w:rPr>
                <w:color w:val="002060"/>
              </w:rPr>
              <w:t>OCCUPATION</w:t>
            </w:r>
            <w:r w:rsidR="00D84F78" w:rsidRPr="004E6256">
              <w:rPr>
                <w:color w:val="002060"/>
              </w:rPr>
              <w:t xml:space="preserve"> </w:t>
            </w:r>
            <w:r w:rsidR="00D84F78" w:rsidRPr="004E6256">
              <w:rPr>
                <w:b w:val="0"/>
                <w:bCs/>
                <w:color w:val="002060"/>
              </w:rPr>
              <w:t>(only needed if a PSC)</w:t>
            </w:r>
          </w:p>
        </w:tc>
        <w:tc>
          <w:tcPr>
            <w:tcW w:w="3411" w:type="pct"/>
            <w:gridSpan w:val="5"/>
            <w:shd w:val="clear" w:color="auto" w:fill="FFFFFF" w:themeFill="background1"/>
          </w:tcPr>
          <w:p w14:paraId="11C6B4FB" w14:textId="77777777" w:rsidR="00FA11FE" w:rsidRPr="004E6256" w:rsidRDefault="00FA11FE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49280769" w14:textId="77777777" w:rsidTr="00DB55B6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0D030D75" w14:textId="09D0B8FF" w:rsidR="00DB55B6" w:rsidRPr="004E6256" w:rsidRDefault="00D84F78" w:rsidP="00DB55B6">
            <w:pPr>
              <w:jc w:val="center"/>
              <w:rPr>
                <w:color w:val="002060"/>
              </w:rPr>
            </w:pPr>
            <w:r w:rsidRPr="004E6256">
              <w:rPr>
                <w:color w:val="002060"/>
              </w:rPr>
              <w:t xml:space="preserve">SERVICE ADDRESS - </w:t>
            </w:r>
            <w:r w:rsidRPr="004E6256">
              <w:rPr>
                <w:b w:val="0"/>
                <w:bCs/>
                <w:color w:val="002060"/>
              </w:rPr>
              <w:t>This will be shown on the public record</w:t>
            </w:r>
          </w:p>
        </w:tc>
      </w:tr>
      <w:tr w:rsidR="004E6256" w:rsidRPr="004E6256" w14:paraId="3F26201A" w14:textId="77777777" w:rsidTr="00612341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558F2E62" w14:textId="2045EB71" w:rsidR="00DB55B6" w:rsidRPr="004E6256" w:rsidRDefault="00DB55B6" w:rsidP="00DB55B6">
            <w:pPr>
              <w:rPr>
                <w:b w:val="0"/>
                <w:bCs/>
                <w:color w:val="002060"/>
              </w:rPr>
            </w:pPr>
            <w:r w:rsidRPr="004E6256">
              <w:rPr>
                <w:b w:val="0"/>
                <w:bCs/>
                <w:color w:val="002060"/>
              </w:rPr>
              <w:t>ADDRESS LINE 1</w:t>
            </w:r>
          </w:p>
        </w:tc>
        <w:tc>
          <w:tcPr>
            <w:tcW w:w="3411" w:type="pct"/>
            <w:gridSpan w:val="5"/>
            <w:shd w:val="clear" w:color="auto" w:fill="FFFFFF" w:themeFill="background1"/>
          </w:tcPr>
          <w:p w14:paraId="70F34189" w14:textId="77777777" w:rsidR="00DB55B6" w:rsidRPr="004E6256" w:rsidRDefault="00DB55B6" w:rsidP="00DB55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558A00BB" w14:textId="77777777" w:rsidTr="00612341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7987BCF8" w14:textId="35660067" w:rsidR="00DB55B6" w:rsidRPr="004E6256" w:rsidRDefault="00DB55B6" w:rsidP="00DB55B6">
            <w:pPr>
              <w:rPr>
                <w:b w:val="0"/>
                <w:bCs/>
                <w:color w:val="002060"/>
              </w:rPr>
            </w:pPr>
            <w:r w:rsidRPr="004E6256">
              <w:rPr>
                <w:b w:val="0"/>
                <w:bCs/>
                <w:color w:val="002060"/>
              </w:rPr>
              <w:t>ADDRESS LINE 2</w:t>
            </w:r>
          </w:p>
        </w:tc>
        <w:tc>
          <w:tcPr>
            <w:tcW w:w="3411" w:type="pct"/>
            <w:gridSpan w:val="5"/>
            <w:shd w:val="clear" w:color="auto" w:fill="FFFFFF" w:themeFill="background1"/>
          </w:tcPr>
          <w:p w14:paraId="67698115" w14:textId="77777777" w:rsidR="00DB55B6" w:rsidRPr="004E6256" w:rsidRDefault="00DB55B6" w:rsidP="00DB55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42567F5B" w14:textId="77777777" w:rsidTr="00612341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08C887A8" w14:textId="252A4BA8" w:rsidR="00DB55B6" w:rsidRPr="004E6256" w:rsidRDefault="00DB55B6" w:rsidP="00DB55B6">
            <w:pPr>
              <w:rPr>
                <w:b w:val="0"/>
                <w:bCs/>
                <w:color w:val="002060"/>
              </w:rPr>
            </w:pPr>
            <w:r w:rsidRPr="004E6256">
              <w:rPr>
                <w:b w:val="0"/>
                <w:bCs/>
                <w:color w:val="002060"/>
              </w:rPr>
              <w:t>TOWN</w:t>
            </w:r>
          </w:p>
        </w:tc>
        <w:tc>
          <w:tcPr>
            <w:tcW w:w="3411" w:type="pct"/>
            <w:gridSpan w:val="5"/>
            <w:shd w:val="clear" w:color="auto" w:fill="FFFFFF" w:themeFill="background1"/>
          </w:tcPr>
          <w:p w14:paraId="1008F2C7" w14:textId="77777777" w:rsidR="00DB55B6" w:rsidRPr="004E6256" w:rsidRDefault="00DB55B6" w:rsidP="00DB55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7276ED" w14:textId="77777777" w:rsidTr="00612341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328F7CA0" w14:textId="62A53682" w:rsidR="00DB55B6" w:rsidRPr="004E6256" w:rsidRDefault="00DB55B6" w:rsidP="00DB55B6">
            <w:pPr>
              <w:rPr>
                <w:b w:val="0"/>
                <w:bCs/>
                <w:color w:val="002060"/>
              </w:rPr>
            </w:pPr>
            <w:r w:rsidRPr="004E6256">
              <w:rPr>
                <w:b w:val="0"/>
                <w:bCs/>
                <w:color w:val="002060"/>
              </w:rPr>
              <w:t>COUNTY</w:t>
            </w:r>
          </w:p>
        </w:tc>
        <w:tc>
          <w:tcPr>
            <w:tcW w:w="3411" w:type="pct"/>
            <w:gridSpan w:val="5"/>
            <w:shd w:val="clear" w:color="auto" w:fill="FFFFFF" w:themeFill="background1"/>
          </w:tcPr>
          <w:p w14:paraId="45ACCE48" w14:textId="77777777" w:rsidR="00DB55B6" w:rsidRPr="004E6256" w:rsidRDefault="00DB55B6" w:rsidP="00DB55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27DF72EB" w14:textId="77777777" w:rsidTr="00612341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6ACFD45" w14:textId="77290831" w:rsidR="00DB55B6" w:rsidRPr="004E6256" w:rsidRDefault="00DB55B6" w:rsidP="00DB55B6">
            <w:pPr>
              <w:rPr>
                <w:b w:val="0"/>
                <w:bCs/>
                <w:color w:val="002060"/>
              </w:rPr>
            </w:pPr>
            <w:r w:rsidRPr="004E6256">
              <w:rPr>
                <w:b w:val="0"/>
                <w:bCs/>
                <w:color w:val="002060"/>
              </w:rPr>
              <w:t>POST CODE</w:t>
            </w:r>
          </w:p>
        </w:tc>
        <w:tc>
          <w:tcPr>
            <w:tcW w:w="3411" w:type="pct"/>
            <w:gridSpan w:val="5"/>
            <w:shd w:val="clear" w:color="auto" w:fill="FFFFFF" w:themeFill="background1"/>
          </w:tcPr>
          <w:p w14:paraId="057D02C2" w14:textId="77777777" w:rsidR="00DB55B6" w:rsidRPr="004E6256" w:rsidRDefault="00DB55B6" w:rsidP="00DB55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F98DFEB" w14:textId="77777777" w:rsidTr="00612341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61BED815" w14:textId="7C2C4060" w:rsidR="00DB55B6" w:rsidRPr="004E6256" w:rsidRDefault="00DB55B6" w:rsidP="00DB55B6">
            <w:pPr>
              <w:rPr>
                <w:b w:val="0"/>
                <w:bCs/>
                <w:color w:val="002060"/>
              </w:rPr>
            </w:pPr>
            <w:r w:rsidRPr="004E6256">
              <w:rPr>
                <w:b w:val="0"/>
                <w:bCs/>
                <w:color w:val="002060"/>
              </w:rPr>
              <w:t>COUNTRY (IF NOT UK)</w:t>
            </w:r>
          </w:p>
        </w:tc>
        <w:tc>
          <w:tcPr>
            <w:tcW w:w="3411" w:type="pct"/>
            <w:gridSpan w:val="5"/>
            <w:shd w:val="clear" w:color="auto" w:fill="FFFFFF" w:themeFill="background1"/>
          </w:tcPr>
          <w:p w14:paraId="71748ED8" w14:textId="77777777" w:rsidR="00DB55B6" w:rsidRPr="004E6256" w:rsidRDefault="00DB55B6" w:rsidP="00DB55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4FE" w14:textId="77777777" w:rsidTr="00612341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11C6B4FD" w14:textId="3424EABF" w:rsidR="00FA11FE" w:rsidRPr="004E6256" w:rsidRDefault="00D84F78" w:rsidP="00DB55B6">
            <w:pPr>
              <w:jc w:val="center"/>
              <w:rPr>
                <w:color w:val="002060"/>
              </w:rPr>
            </w:pPr>
            <w:r w:rsidRPr="004E6256">
              <w:rPr>
                <w:color w:val="002060"/>
              </w:rPr>
              <w:t xml:space="preserve">RESIDENTIAL ADDRESS – </w:t>
            </w:r>
            <w:r w:rsidRPr="004E6256">
              <w:rPr>
                <w:b w:val="0"/>
                <w:bCs/>
                <w:color w:val="002060"/>
              </w:rPr>
              <w:t>Only needed if the shareholder will be a PSC</w:t>
            </w:r>
          </w:p>
        </w:tc>
      </w:tr>
      <w:tr w:rsidR="004E6256" w:rsidRPr="004E6256" w14:paraId="11C6B501" w14:textId="77777777" w:rsidTr="00612341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4FF" w14:textId="77777777" w:rsidR="00FA11FE" w:rsidRPr="004E6256" w:rsidRDefault="00FA11FE" w:rsidP="00612341">
            <w:pPr>
              <w:rPr>
                <w:b w:val="0"/>
                <w:bCs/>
                <w:color w:val="002060"/>
              </w:rPr>
            </w:pPr>
            <w:r w:rsidRPr="004E6256">
              <w:rPr>
                <w:b w:val="0"/>
                <w:bCs/>
                <w:color w:val="002060"/>
              </w:rPr>
              <w:t>ADDRESS LINE 1</w:t>
            </w:r>
          </w:p>
        </w:tc>
        <w:tc>
          <w:tcPr>
            <w:tcW w:w="3411" w:type="pct"/>
            <w:gridSpan w:val="5"/>
            <w:shd w:val="clear" w:color="auto" w:fill="FFFFFF" w:themeFill="background1"/>
          </w:tcPr>
          <w:p w14:paraId="11C6B500" w14:textId="77777777" w:rsidR="00FA11FE" w:rsidRPr="004E6256" w:rsidRDefault="00FA11FE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504" w14:textId="77777777" w:rsidTr="00612341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502" w14:textId="77777777" w:rsidR="00FA11FE" w:rsidRPr="004E6256" w:rsidRDefault="00FA11FE" w:rsidP="00612341">
            <w:pPr>
              <w:rPr>
                <w:b w:val="0"/>
                <w:bCs/>
                <w:color w:val="002060"/>
              </w:rPr>
            </w:pPr>
            <w:r w:rsidRPr="004E6256">
              <w:rPr>
                <w:b w:val="0"/>
                <w:bCs/>
                <w:color w:val="002060"/>
              </w:rPr>
              <w:t>ADDRESS LINE 2</w:t>
            </w:r>
          </w:p>
        </w:tc>
        <w:tc>
          <w:tcPr>
            <w:tcW w:w="3411" w:type="pct"/>
            <w:gridSpan w:val="5"/>
            <w:shd w:val="clear" w:color="auto" w:fill="FFFFFF" w:themeFill="background1"/>
          </w:tcPr>
          <w:p w14:paraId="11C6B503" w14:textId="77777777" w:rsidR="00FA11FE" w:rsidRPr="004E6256" w:rsidRDefault="00FA11FE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507" w14:textId="77777777" w:rsidTr="00612341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505" w14:textId="77777777" w:rsidR="00FA11FE" w:rsidRPr="004E6256" w:rsidRDefault="00FA11FE" w:rsidP="00612341">
            <w:pPr>
              <w:rPr>
                <w:b w:val="0"/>
                <w:bCs/>
                <w:color w:val="002060"/>
              </w:rPr>
            </w:pPr>
            <w:r w:rsidRPr="004E6256">
              <w:rPr>
                <w:b w:val="0"/>
                <w:bCs/>
                <w:color w:val="002060"/>
              </w:rPr>
              <w:t>TOWN</w:t>
            </w:r>
          </w:p>
        </w:tc>
        <w:tc>
          <w:tcPr>
            <w:tcW w:w="3411" w:type="pct"/>
            <w:gridSpan w:val="5"/>
            <w:shd w:val="clear" w:color="auto" w:fill="FFFFFF" w:themeFill="background1"/>
          </w:tcPr>
          <w:p w14:paraId="11C6B506" w14:textId="77777777" w:rsidR="00FA11FE" w:rsidRPr="004E6256" w:rsidRDefault="00FA11FE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50A" w14:textId="77777777" w:rsidTr="00612341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508" w14:textId="77777777" w:rsidR="00FA11FE" w:rsidRPr="004E6256" w:rsidRDefault="00FA11FE" w:rsidP="00612341">
            <w:pPr>
              <w:rPr>
                <w:b w:val="0"/>
                <w:bCs/>
                <w:color w:val="002060"/>
              </w:rPr>
            </w:pPr>
            <w:r w:rsidRPr="004E6256">
              <w:rPr>
                <w:b w:val="0"/>
                <w:bCs/>
                <w:color w:val="002060"/>
              </w:rPr>
              <w:t>COUNTY</w:t>
            </w:r>
          </w:p>
        </w:tc>
        <w:tc>
          <w:tcPr>
            <w:tcW w:w="3411" w:type="pct"/>
            <w:gridSpan w:val="5"/>
            <w:shd w:val="clear" w:color="auto" w:fill="FFFFFF" w:themeFill="background1"/>
          </w:tcPr>
          <w:p w14:paraId="11C6B509" w14:textId="77777777" w:rsidR="00FA11FE" w:rsidRPr="004E6256" w:rsidRDefault="00FA11FE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50D" w14:textId="77777777" w:rsidTr="00771612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50B" w14:textId="77777777" w:rsidR="00771612" w:rsidRPr="004E6256" w:rsidRDefault="00771612" w:rsidP="00612341">
            <w:pPr>
              <w:rPr>
                <w:b w:val="0"/>
                <w:bCs/>
                <w:color w:val="002060"/>
              </w:rPr>
            </w:pPr>
            <w:r w:rsidRPr="004E6256">
              <w:rPr>
                <w:b w:val="0"/>
                <w:bCs/>
                <w:color w:val="002060"/>
              </w:rPr>
              <w:t>POST CODE</w:t>
            </w:r>
          </w:p>
        </w:tc>
        <w:tc>
          <w:tcPr>
            <w:tcW w:w="1137" w:type="pct"/>
            <w:gridSpan w:val="4"/>
            <w:shd w:val="clear" w:color="auto" w:fill="FFFFFF" w:themeFill="background1"/>
          </w:tcPr>
          <w:p w14:paraId="11C6B50C" w14:textId="77777777" w:rsidR="00771612" w:rsidRPr="004E6256" w:rsidRDefault="00771612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510" w14:textId="77777777" w:rsidTr="00612341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50E" w14:textId="77777777" w:rsidR="00FA11FE" w:rsidRPr="004E6256" w:rsidRDefault="00FA11FE" w:rsidP="00612341">
            <w:pPr>
              <w:rPr>
                <w:b w:val="0"/>
                <w:bCs/>
                <w:color w:val="002060"/>
              </w:rPr>
            </w:pPr>
            <w:r w:rsidRPr="004E6256">
              <w:rPr>
                <w:b w:val="0"/>
                <w:bCs/>
                <w:color w:val="002060"/>
              </w:rPr>
              <w:t>COUNTRY (IF NOT UK)</w:t>
            </w:r>
          </w:p>
        </w:tc>
        <w:tc>
          <w:tcPr>
            <w:tcW w:w="3411" w:type="pct"/>
            <w:gridSpan w:val="5"/>
            <w:shd w:val="clear" w:color="auto" w:fill="FFFFFF" w:themeFill="background1"/>
          </w:tcPr>
          <w:p w14:paraId="11C6B50F" w14:textId="77777777" w:rsidR="00FA11FE" w:rsidRPr="004E6256" w:rsidRDefault="00FA11FE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513" w14:textId="77777777" w:rsidTr="00771612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511" w14:textId="02083A00" w:rsidR="00771612" w:rsidRPr="004E6256" w:rsidRDefault="00771612" w:rsidP="00612341">
            <w:pPr>
              <w:rPr>
                <w:b w:val="0"/>
                <w:color w:val="002060"/>
              </w:rPr>
            </w:pPr>
            <w:r w:rsidRPr="004E6256">
              <w:rPr>
                <w:color w:val="002060"/>
              </w:rPr>
              <w:t>NUMBER OF SHARES</w:t>
            </w:r>
            <w:r w:rsidR="00DB55B6" w:rsidRPr="004E6256">
              <w:rPr>
                <w:color w:val="002060"/>
              </w:rPr>
              <w:t xml:space="preserve"> AND CLASS </w:t>
            </w:r>
          </w:p>
        </w:tc>
        <w:tc>
          <w:tcPr>
            <w:tcW w:w="1137" w:type="pct"/>
            <w:gridSpan w:val="4"/>
            <w:shd w:val="clear" w:color="auto" w:fill="FFFFFF" w:themeFill="background1"/>
          </w:tcPr>
          <w:p w14:paraId="11C6B512" w14:textId="77777777" w:rsidR="00771612" w:rsidRPr="004E6256" w:rsidRDefault="00771612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515" w14:textId="77777777" w:rsidTr="00612341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11C6B514" w14:textId="3D8923A8" w:rsidR="00FA11FE" w:rsidRPr="004E6256" w:rsidRDefault="00DB55B6" w:rsidP="00DB55B6">
            <w:pPr>
              <w:rPr>
                <w:bCs/>
                <w:color w:val="002060"/>
              </w:rPr>
            </w:pPr>
            <w:r w:rsidRPr="004E6256">
              <w:rPr>
                <w:color w:val="002060"/>
              </w:rPr>
              <w:t>3 IN 6 PERSONAL AUTHENTIFICATION DETAILS</w:t>
            </w:r>
            <w:r w:rsidRPr="004E6256">
              <w:rPr>
                <w:b w:val="0"/>
                <w:bCs/>
                <w:color w:val="002060"/>
              </w:rPr>
              <w:t xml:space="preserve"> - PLEASE SUPPLY 3 OF THE FOLLOWING 6 </w:t>
            </w:r>
          </w:p>
        </w:tc>
      </w:tr>
      <w:tr w:rsidR="004E6256" w:rsidRPr="004E6256" w14:paraId="11C6B519" w14:textId="77777777" w:rsidTr="00612341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516" w14:textId="77777777" w:rsidR="00600821" w:rsidRPr="004E6256" w:rsidRDefault="00600821" w:rsidP="00612341">
            <w:pPr>
              <w:rPr>
                <w:color w:val="002060"/>
              </w:rPr>
            </w:pPr>
            <w:r w:rsidRPr="004E6256">
              <w:rPr>
                <w:color w:val="002060"/>
              </w:rPr>
              <w:t xml:space="preserve">TOWN OF BIRTH </w:t>
            </w:r>
            <w:r w:rsidRPr="004E6256">
              <w:rPr>
                <w:b w:val="0"/>
                <w:bCs/>
                <w:i/>
                <w:iCs/>
                <w:color w:val="002060"/>
              </w:rPr>
              <w:t>(first 3 letters)</w:t>
            </w:r>
          </w:p>
        </w:tc>
        <w:tc>
          <w:tcPr>
            <w:tcW w:w="1137" w:type="pct"/>
            <w:gridSpan w:val="4"/>
            <w:shd w:val="clear" w:color="auto" w:fill="FFFFFF" w:themeFill="background1"/>
          </w:tcPr>
          <w:p w14:paraId="11C6B517" w14:textId="77777777" w:rsidR="00600821" w:rsidRPr="004E6256" w:rsidRDefault="00600821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  <w:p w14:paraId="11C6B518" w14:textId="77777777" w:rsidR="00600821" w:rsidRPr="004E6256" w:rsidRDefault="00600821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51C" w14:textId="77777777" w:rsidTr="00612341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51A" w14:textId="77777777" w:rsidR="00600821" w:rsidRPr="004E6256" w:rsidRDefault="00600821" w:rsidP="00612341">
            <w:pPr>
              <w:rPr>
                <w:color w:val="002060"/>
              </w:rPr>
            </w:pPr>
            <w:r w:rsidRPr="004E6256">
              <w:rPr>
                <w:color w:val="002060"/>
              </w:rPr>
              <w:t xml:space="preserve">TELEPHONE NUMBER </w:t>
            </w:r>
            <w:r w:rsidRPr="004E6256">
              <w:rPr>
                <w:b w:val="0"/>
                <w:bCs/>
                <w:i/>
                <w:iCs/>
                <w:color w:val="002060"/>
              </w:rPr>
              <w:t>(last 3 digits)</w:t>
            </w:r>
          </w:p>
        </w:tc>
        <w:tc>
          <w:tcPr>
            <w:tcW w:w="1137" w:type="pct"/>
            <w:gridSpan w:val="4"/>
            <w:shd w:val="clear" w:color="auto" w:fill="FFFFFF" w:themeFill="background1"/>
          </w:tcPr>
          <w:p w14:paraId="11C6B51B" w14:textId="77777777" w:rsidR="00600821" w:rsidRPr="004E6256" w:rsidRDefault="00600821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51F" w14:textId="77777777" w:rsidTr="00612341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51D" w14:textId="24BB64FA" w:rsidR="00600821" w:rsidRPr="004E6256" w:rsidRDefault="00600821" w:rsidP="00612341">
            <w:pPr>
              <w:rPr>
                <w:b w:val="0"/>
                <w:color w:val="002060"/>
              </w:rPr>
            </w:pPr>
            <w:r w:rsidRPr="004E6256">
              <w:rPr>
                <w:bCs/>
                <w:color w:val="002060"/>
              </w:rPr>
              <w:t>NATIONAL INSURANCE NO.</w:t>
            </w:r>
            <w:r w:rsidRPr="004E6256">
              <w:rPr>
                <w:b w:val="0"/>
                <w:color w:val="002060"/>
              </w:rPr>
              <w:t xml:space="preserve"> </w:t>
            </w:r>
            <w:r w:rsidRPr="004E6256">
              <w:rPr>
                <w:b w:val="0"/>
                <w:i/>
                <w:iCs/>
                <w:color w:val="002060"/>
              </w:rPr>
              <w:t>(last 3 characters</w:t>
            </w:r>
            <w:r w:rsidR="00DB55B6" w:rsidRPr="004E6256">
              <w:rPr>
                <w:b w:val="0"/>
                <w:i/>
                <w:iCs/>
                <w:color w:val="002060"/>
              </w:rPr>
              <w:t xml:space="preserve"> </w:t>
            </w:r>
            <w:proofErr w:type="spellStart"/>
            <w:r w:rsidR="00DB55B6" w:rsidRPr="004E6256">
              <w:rPr>
                <w:b w:val="0"/>
                <w:i/>
                <w:iCs/>
                <w:color w:val="002060"/>
              </w:rPr>
              <w:t>e.g</w:t>
            </w:r>
            <w:proofErr w:type="spellEnd"/>
            <w:r w:rsidR="00DB55B6" w:rsidRPr="004E6256">
              <w:rPr>
                <w:b w:val="0"/>
                <w:i/>
                <w:iCs/>
                <w:color w:val="002060"/>
              </w:rPr>
              <w:t xml:space="preserve"> 45B</w:t>
            </w:r>
            <w:r w:rsidRPr="004E6256">
              <w:rPr>
                <w:b w:val="0"/>
                <w:i/>
                <w:iCs/>
                <w:color w:val="002060"/>
              </w:rPr>
              <w:t>)</w:t>
            </w:r>
          </w:p>
        </w:tc>
        <w:tc>
          <w:tcPr>
            <w:tcW w:w="1137" w:type="pct"/>
            <w:gridSpan w:val="4"/>
            <w:shd w:val="clear" w:color="auto" w:fill="FFFFFF" w:themeFill="background1"/>
          </w:tcPr>
          <w:p w14:paraId="11C6B51E" w14:textId="77777777" w:rsidR="00600821" w:rsidRPr="004E6256" w:rsidRDefault="00600821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522" w14:textId="77777777" w:rsidTr="00612341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520" w14:textId="77777777" w:rsidR="00600821" w:rsidRPr="004E6256" w:rsidRDefault="00600821" w:rsidP="00612341">
            <w:pPr>
              <w:rPr>
                <w:bCs/>
                <w:color w:val="002060"/>
              </w:rPr>
            </w:pPr>
            <w:r w:rsidRPr="004E6256">
              <w:rPr>
                <w:bCs/>
                <w:color w:val="002060"/>
              </w:rPr>
              <w:t xml:space="preserve">PASSPORT NUMBER </w:t>
            </w:r>
            <w:r w:rsidRPr="004E6256">
              <w:rPr>
                <w:b w:val="0"/>
                <w:bCs/>
                <w:i/>
                <w:iCs/>
                <w:color w:val="002060"/>
              </w:rPr>
              <w:t>(last 3 digits)</w:t>
            </w:r>
          </w:p>
        </w:tc>
        <w:tc>
          <w:tcPr>
            <w:tcW w:w="1137" w:type="pct"/>
            <w:gridSpan w:val="4"/>
            <w:shd w:val="clear" w:color="auto" w:fill="FFFFFF" w:themeFill="background1"/>
          </w:tcPr>
          <w:p w14:paraId="11C6B521" w14:textId="77777777" w:rsidR="00600821" w:rsidRPr="004E6256" w:rsidRDefault="00600821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525" w14:textId="77777777" w:rsidTr="001A247E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  <w:tcBorders>
              <w:bottom w:val="single" w:sz="4" w:space="0" w:color="5B9BD5" w:themeColor="accent1"/>
            </w:tcBorders>
          </w:tcPr>
          <w:p w14:paraId="11C6B523" w14:textId="77777777" w:rsidR="00600821" w:rsidRPr="004E6256" w:rsidRDefault="00600821" w:rsidP="00612341">
            <w:pPr>
              <w:rPr>
                <w:bCs/>
                <w:color w:val="002060"/>
              </w:rPr>
            </w:pPr>
            <w:r w:rsidRPr="004E6256">
              <w:rPr>
                <w:bCs/>
                <w:color w:val="002060"/>
              </w:rPr>
              <w:t xml:space="preserve">MOTHER’S MAIDEN NAME </w:t>
            </w:r>
            <w:r w:rsidR="00A81EF1" w:rsidRPr="004E6256">
              <w:rPr>
                <w:b w:val="0"/>
                <w:color w:val="002060"/>
              </w:rPr>
              <w:t>(first</w:t>
            </w:r>
            <w:r w:rsidRPr="004E6256">
              <w:rPr>
                <w:b w:val="0"/>
                <w:color w:val="002060"/>
              </w:rPr>
              <w:t xml:space="preserve"> 3 letters)</w:t>
            </w:r>
          </w:p>
        </w:tc>
        <w:tc>
          <w:tcPr>
            <w:tcW w:w="1137" w:type="pct"/>
            <w:gridSpan w:val="4"/>
            <w:tcBorders>
              <w:bottom w:val="single" w:sz="4" w:space="0" w:color="5B9BD5" w:themeColor="accent1"/>
            </w:tcBorders>
            <w:shd w:val="clear" w:color="auto" w:fill="FFFFFF" w:themeFill="background1"/>
          </w:tcPr>
          <w:p w14:paraId="11C6B524" w14:textId="77777777" w:rsidR="00600821" w:rsidRPr="004E6256" w:rsidRDefault="00600821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528" w14:textId="77777777" w:rsidTr="001A247E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  <w:tcBorders>
              <w:bottom w:val="single" w:sz="4" w:space="0" w:color="auto"/>
            </w:tcBorders>
          </w:tcPr>
          <w:p w14:paraId="11C6B526" w14:textId="77777777" w:rsidR="00600821" w:rsidRPr="004E6256" w:rsidRDefault="00600821" w:rsidP="00612341">
            <w:pPr>
              <w:rPr>
                <w:bCs/>
                <w:color w:val="002060"/>
              </w:rPr>
            </w:pPr>
            <w:r w:rsidRPr="004E6256">
              <w:rPr>
                <w:bCs/>
                <w:color w:val="002060"/>
              </w:rPr>
              <w:t xml:space="preserve">FATHER’S FIRST FORENAME </w:t>
            </w:r>
            <w:r w:rsidRPr="004E6256">
              <w:rPr>
                <w:b w:val="0"/>
                <w:i/>
                <w:iCs/>
                <w:color w:val="002060"/>
              </w:rPr>
              <w:t>(</w:t>
            </w:r>
            <w:r w:rsidR="00A81EF1" w:rsidRPr="004E6256">
              <w:rPr>
                <w:b w:val="0"/>
                <w:i/>
                <w:iCs/>
                <w:color w:val="002060"/>
              </w:rPr>
              <w:t>first</w:t>
            </w:r>
            <w:r w:rsidRPr="004E6256">
              <w:rPr>
                <w:b w:val="0"/>
                <w:i/>
                <w:iCs/>
                <w:color w:val="002060"/>
              </w:rPr>
              <w:t xml:space="preserve"> 3 letters)</w:t>
            </w:r>
          </w:p>
        </w:tc>
        <w:tc>
          <w:tcPr>
            <w:tcW w:w="1137" w:type="pct"/>
            <w:gridSpan w:val="4"/>
            <w:tcBorders>
              <w:bottom w:val="single" w:sz="4" w:space="0" w:color="auto"/>
            </w:tcBorders>
            <w:shd w:val="clear" w:color="auto" w:fill="FFFFFF" w:themeFill="background1"/>
          </w:tcPr>
          <w:p w14:paraId="11C6B527" w14:textId="77777777" w:rsidR="00600821" w:rsidRPr="004E6256" w:rsidRDefault="00600821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bookmarkEnd w:id="2"/>
      <w:bookmarkEnd w:id="3"/>
      <w:tr w:rsidR="004E6256" w:rsidRPr="004E6256" w14:paraId="036728EE" w14:textId="77777777" w:rsidTr="00413FD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1DBD54B3" w14:textId="309A590E" w:rsidR="00DB55B6" w:rsidRPr="004E6256" w:rsidRDefault="00DB55B6" w:rsidP="00413FDB">
            <w:pPr>
              <w:rPr>
                <w:b w:val="0"/>
                <w:bCs/>
                <w:i/>
                <w:iCs/>
                <w:color w:val="002060"/>
              </w:rPr>
            </w:pPr>
            <w:r w:rsidRPr="004E6256">
              <w:rPr>
                <w:noProof/>
                <w:color w:val="002060"/>
                <w:lang w:val="en-GB" w:eastAsia="en-GB"/>
              </w:rPr>
              <w:lastRenderedPageBreak/>
              <mc:AlternateContent>
                <mc:Choice Requires="wpg">
                  <w:drawing>
                    <wp:inline distT="0" distB="0" distL="0" distR="0" wp14:anchorId="3AE4C3A7" wp14:editId="7532BEB2">
                      <wp:extent cx="141605" cy="141605"/>
                      <wp:effectExtent l="0" t="0" r="0" b="0"/>
                      <wp:docPr id="48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49" name="Rectangle 4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5B9BD5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0" name="Freeform 32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89D69B1" id="Group 5" o:spid="_x0000_s1026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">
                      <v:rect id="Rectangle 49" o:spid="_x0000_s1027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" fillcolor="#5b9bd5" stroked="f" strokeweight="0"/>
                      <v:shape id="Freeform 32" o:spid="_x0000_s1028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  <w:r w:rsidRPr="004E6256">
              <w:rPr>
                <w:color w:val="002060"/>
              </w:rPr>
              <w:t xml:space="preserve">   OPTIONAL SECOND SHAREHOLDER ONLY – </w:t>
            </w:r>
            <w:r w:rsidRPr="004E6256">
              <w:rPr>
                <w:b w:val="0"/>
                <w:bCs/>
                <w:i/>
                <w:iCs/>
                <w:color w:val="002060"/>
              </w:rPr>
              <w:t xml:space="preserve">For a shareholder who is not a </w:t>
            </w:r>
            <w:proofErr w:type="gramStart"/>
            <w:r w:rsidRPr="004E6256">
              <w:rPr>
                <w:b w:val="0"/>
                <w:bCs/>
                <w:i/>
                <w:iCs/>
                <w:color w:val="002060"/>
              </w:rPr>
              <w:t>Director</w:t>
            </w:r>
            <w:proofErr w:type="gramEnd"/>
            <w:r w:rsidRPr="004E6256">
              <w:rPr>
                <w:b w:val="0"/>
                <w:bCs/>
                <w:i/>
                <w:iCs/>
                <w:color w:val="002060"/>
              </w:rPr>
              <w:t xml:space="preserve"> or Secretary</w:t>
            </w:r>
          </w:p>
        </w:tc>
      </w:tr>
      <w:tr w:rsidR="004E6256" w:rsidRPr="004E6256" w14:paraId="56BF6A71" w14:textId="77777777" w:rsidTr="00413FDB">
        <w:trPr>
          <w:gridAfter w:val="1"/>
          <w:wAfter w:w="2274" w:type="pct"/>
          <w:trHeight w:val="5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2799D408" w14:textId="77777777" w:rsidR="00DB55B6" w:rsidRPr="004E6256" w:rsidRDefault="00DB55B6" w:rsidP="00413FDB">
            <w:pPr>
              <w:rPr>
                <w:color w:val="002060"/>
              </w:rPr>
            </w:pPr>
            <w:r w:rsidRPr="004E6256">
              <w:rPr>
                <w:color w:val="002060"/>
              </w:rPr>
              <w:t>TITLE</w:t>
            </w:r>
          </w:p>
        </w:tc>
        <w:tc>
          <w:tcPr>
            <w:tcW w:w="1137" w:type="pct"/>
            <w:gridSpan w:val="4"/>
            <w:shd w:val="clear" w:color="auto" w:fill="FFFFFF" w:themeFill="background1"/>
          </w:tcPr>
          <w:p w14:paraId="5367F8C4" w14:textId="77777777" w:rsidR="00DB55B6" w:rsidRPr="004E6256" w:rsidRDefault="00DB55B6" w:rsidP="00413F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2D599D8E" w14:textId="77777777" w:rsidTr="00413FDB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086358D5" w14:textId="77777777" w:rsidR="00DB55B6" w:rsidRPr="004E6256" w:rsidRDefault="00DB55B6" w:rsidP="00413FDB">
            <w:pPr>
              <w:rPr>
                <w:color w:val="002060"/>
              </w:rPr>
            </w:pPr>
            <w:r w:rsidRPr="004E6256">
              <w:rPr>
                <w:color w:val="002060"/>
              </w:rPr>
              <w:t>FIRST FORENAME(S)</w:t>
            </w:r>
          </w:p>
        </w:tc>
        <w:tc>
          <w:tcPr>
            <w:tcW w:w="3411" w:type="pct"/>
            <w:gridSpan w:val="5"/>
            <w:shd w:val="clear" w:color="auto" w:fill="FFFFFF" w:themeFill="background1"/>
          </w:tcPr>
          <w:p w14:paraId="66538671" w14:textId="77777777" w:rsidR="00DB55B6" w:rsidRPr="004E6256" w:rsidRDefault="00DB55B6" w:rsidP="00413F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1B12E1" w:rsidRPr="004E6256" w14:paraId="2D8B1CBA" w14:textId="77777777" w:rsidTr="00413FDB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7F43A45D" w14:textId="12F6F2C0" w:rsidR="001B12E1" w:rsidRPr="004E6256" w:rsidRDefault="001B12E1" w:rsidP="00413FDB">
            <w:pPr>
              <w:rPr>
                <w:color w:val="002060"/>
              </w:rPr>
            </w:pPr>
            <w:r>
              <w:rPr>
                <w:color w:val="002060"/>
              </w:rPr>
              <w:t>MIDDLE NAME(S)</w:t>
            </w:r>
          </w:p>
        </w:tc>
        <w:tc>
          <w:tcPr>
            <w:tcW w:w="3411" w:type="pct"/>
            <w:gridSpan w:val="5"/>
            <w:shd w:val="clear" w:color="auto" w:fill="FFFFFF" w:themeFill="background1"/>
          </w:tcPr>
          <w:p w14:paraId="610590A6" w14:textId="77777777" w:rsidR="001B12E1" w:rsidRPr="004E6256" w:rsidRDefault="001B12E1" w:rsidP="00413F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718C56AE" w14:textId="77777777" w:rsidTr="00413FDB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61FE17C4" w14:textId="77777777" w:rsidR="00DB55B6" w:rsidRPr="004E6256" w:rsidRDefault="00DB55B6" w:rsidP="00413FDB">
            <w:pPr>
              <w:rPr>
                <w:color w:val="002060"/>
              </w:rPr>
            </w:pPr>
            <w:r w:rsidRPr="004E6256">
              <w:rPr>
                <w:color w:val="002060"/>
              </w:rPr>
              <w:t>SURNAME</w:t>
            </w:r>
          </w:p>
        </w:tc>
        <w:tc>
          <w:tcPr>
            <w:tcW w:w="3411" w:type="pct"/>
            <w:gridSpan w:val="5"/>
            <w:shd w:val="clear" w:color="auto" w:fill="FFFFFF" w:themeFill="background1"/>
          </w:tcPr>
          <w:p w14:paraId="6BE2A978" w14:textId="77777777" w:rsidR="00DB55B6" w:rsidRPr="004E6256" w:rsidRDefault="00DB55B6" w:rsidP="00413F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7F6E69B2" w14:textId="77777777" w:rsidTr="00413FDB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2FE6353E" w14:textId="76A4000A" w:rsidR="00903CE7" w:rsidRPr="004E6256" w:rsidRDefault="00903CE7" w:rsidP="00903CE7">
            <w:pPr>
              <w:rPr>
                <w:color w:val="002060"/>
              </w:rPr>
            </w:pPr>
            <w:r w:rsidRPr="004E6256">
              <w:rPr>
                <w:color w:val="002060"/>
              </w:rPr>
              <w:t xml:space="preserve">DATE OF BIRTH </w:t>
            </w:r>
            <w:r w:rsidRPr="004E6256">
              <w:rPr>
                <w:b w:val="0"/>
                <w:bCs/>
                <w:color w:val="002060"/>
              </w:rPr>
              <w:t xml:space="preserve">(only needed if a PSC) </w:t>
            </w:r>
          </w:p>
        </w:tc>
        <w:tc>
          <w:tcPr>
            <w:tcW w:w="379" w:type="pct"/>
            <w:shd w:val="clear" w:color="auto" w:fill="FFFFFF" w:themeFill="background1"/>
          </w:tcPr>
          <w:p w14:paraId="2D9551E2" w14:textId="77777777" w:rsidR="00903CE7" w:rsidRPr="004E6256" w:rsidRDefault="00903CE7" w:rsidP="00903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9" w:type="pct"/>
            <w:gridSpan w:val="2"/>
            <w:shd w:val="clear" w:color="auto" w:fill="FFFFFF" w:themeFill="background1"/>
          </w:tcPr>
          <w:p w14:paraId="54731415" w14:textId="77777777" w:rsidR="00903CE7" w:rsidRPr="004E6256" w:rsidRDefault="00903CE7" w:rsidP="00903CE7">
            <w:pPr>
              <w:rPr>
                <w:color w:val="002060"/>
              </w:rPr>
            </w:pPr>
          </w:p>
        </w:tc>
        <w:tc>
          <w:tcPr>
            <w:tcW w:w="379" w:type="pct"/>
            <w:shd w:val="clear" w:color="auto" w:fill="FFFFFF" w:themeFill="background1"/>
          </w:tcPr>
          <w:p w14:paraId="5DD64052" w14:textId="77777777" w:rsidR="00903CE7" w:rsidRPr="004E6256" w:rsidRDefault="00903CE7" w:rsidP="00903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4606360A" w14:textId="77777777" w:rsidTr="00413FDB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49D9BEAF" w14:textId="4E1DE85F" w:rsidR="00903CE7" w:rsidRPr="004E6256" w:rsidRDefault="00903CE7" w:rsidP="00903CE7">
            <w:pPr>
              <w:rPr>
                <w:color w:val="002060"/>
              </w:rPr>
            </w:pPr>
            <w:r w:rsidRPr="004E6256">
              <w:rPr>
                <w:color w:val="002060"/>
              </w:rPr>
              <w:t xml:space="preserve">NATIONALITY </w:t>
            </w:r>
          </w:p>
        </w:tc>
        <w:tc>
          <w:tcPr>
            <w:tcW w:w="3411" w:type="pct"/>
            <w:gridSpan w:val="5"/>
            <w:shd w:val="clear" w:color="auto" w:fill="FFFFFF" w:themeFill="background1"/>
          </w:tcPr>
          <w:p w14:paraId="41752481" w14:textId="77777777" w:rsidR="00903CE7" w:rsidRPr="004E6256" w:rsidRDefault="00903CE7" w:rsidP="00903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556436D9" w14:textId="77777777" w:rsidTr="00413FDB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7753FAEA" w14:textId="7CC73F8B" w:rsidR="00903CE7" w:rsidRPr="004E6256" w:rsidRDefault="00903CE7" w:rsidP="00903CE7">
            <w:pPr>
              <w:rPr>
                <w:color w:val="002060"/>
              </w:rPr>
            </w:pPr>
            <w:r w:rsidRPr="004E6256">
              <w:rPr>
                <w:color w:val="002060"/>
              </w:rPr>
              <w:t xml:space="preserve">OCCUPATION </w:t>
            </w:r>
            <w:r w:rsidRPr="004E6256">
              <w:rPr>
                <w:b w:val="0"/>
                <w:bCs/>
                <w:color w:val="002060"/>
              </w:rPr>
              <w:t>(only needed if a PSC)</w:t>
            </w:r>
          </w:p>
        </w:tc>
        <w:tc>
          <w:tcPr>
            <w:tcW w:w="3411" w:type="pct"/>
            <w:gridSpan w:val="5"/>
            <w:shd w:val="clear" w:color="auto" w:fill="FFFFFF" w:themeFill="background1"/>
          </w:tcPr>
          <w:p w14:paraId="6BCDE8AD" w14:textId="77777777" w:rsidR="00903CE7" w:rsidRPr="004E6256" w:rsidRDefault="00903CE7" w:rsidP="00903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08FC9A55" w14:textId="77777777" w:rsidTr="00413FDB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0099025F" w14:textId="1280614F" w:rsidR="00DB55B6" w:rsidRPr="004E6256" w:rsidRDefault="00903CE7" w:rsidP="00413FDB">
            <w:pPr>
              <w:jc w:val="center"/>
              <w:rPr>
                <w:color w:val="002060"/>
              </w:rPr>
            </w:pPr>
            <w:r w:rsidRPr="004E6256">
              <w:rPr>
                <w:color w:val="002060"/>
              </w:rPr>
              <w:t xml:space="preserve">SERVICE ADDRESS - </w:t>
            </w:r>
            <w:r w:rsidRPr="004E6256">
              <w:rPr>
                <w:b w:val="0"/>
                <w:bCs/>
                <w:color w:val="002060"/>
              </w:rPr>
              <w:t>This will be shown on the public record</w:t>
            </w:r>
          </w:p>
        </w:tc>
      </w:tr>
      <w:tr w:rsidR="004E6256" w:rsidRPr="004E6256" w14:paraId="2FDCF747" w14:textId="77777777" w:rsidTr="00413FDB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5DB95B9C" w14:textId="77777777" w:rsidR="00DB55B6" w:rsidRPr="004E6256" w:rsidRDefault="00DB55B6" w:rsidP="00413FDB">
            <w:pPr>
              <w:rPr>
                <w:b w:val="0"/>
                <w:bCs/>
                <w:color w:val="002060"/>
              </w:rPr>
            </w:pPr>
            <w:r w:rsidRPr="004E6256">
              <w:rPr>
                <w:b w:val="0"/>
                <w:bCs/>
                <w:color w:val="002060"/>
              </w:rPr>
              <w:t>ADDRESS LINE 1</w:t>
            </w:r>
          </w:p>
        </w:tc>
        <w:tc>
          <w:tcPr>
            <w:tcW w:w="3411" w:type="pct"/>
            <w:gridSpan w:val="5"/>
            <w:shd w:val="clear" w:color="auto" w:fill="FFFFFF" w:themeFill="background1"/>
          </w:tcPr>
          <w:p w14:paraId="2AFC65DF" w14:textId="77777777" w:rsidR="00DB55B6" w:rsidRPr="004E6256" w:rsidRDefault="00DB55B6" w:rsidP="00413F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7EE84CB5" w14:textId="77777777" w:rsidTr="00413FDB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4B071B69" w14:textId="77777777" w:rsidR="00DB55B6" w:rsidRPr="004E6256" w:rsidRDefault="00DB55B6" w:rsidP="00413FDB">
            <w:pPr>
              <w:rPr>
                <w:b w:val="0"/>
                <w:bCs/>
                <w:color w:val="002060"/>
              </w:rPr>
            </w:pPr>
            <w:r w:rsidRPr="004E6256">
              <w:rPr>
                <w:b w:val="0"/>
                <w:bCs/>
                <w:color w:val="002060"/>
              </w:rPr>
              <w:t>ADDRESS LINE 2</w:t>
            </w:r>
          </w:p>
        </w:tc>
        <w:tc>
          <w:tcPr>
            <w:tcW w:w="3411" w:type="pct"/>
            <w:gridSpan w:val="5"/>
            <w:shd w:val="clear" w:color="auto" w:fill="FFFFFF" w:themeFill="background1"/>
          </w:tcPr>
          <w:p w14:paraId="6AB362F5" w14:textId="77777777" w:rsidR="00DB55B6" w:rsidRPr="004E6256" w:rsidRDefault="00DB55B6" w:rsidP="00413F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74FA2D35" w14:textId="77777777" w:rsidTr="00413FDB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30D3B7B0" w14:textId="77777777" w:rsidR="00DB55B6" w:rsidRPr="004E6256" w:rsidRDefault="00DB55B6" w:rsidP="00413FDB">
            <w:pPr>
              <w:rPr>
                <w:b w:val="0"/>
                <w:bCs/>
                <w:color w:val="002060"/>
              </w:rPr>
            </w:pPr>
            <w:r w:rsidRPr="004E6256">
              <w:rPr>
                <w:b w:val="0"/>
                <w:bCs/>
                <w:color w:val="002060"/>
              </w:rPr>
              <w:t>TOWN</w:t>
            </w:r>
          </w:p>
        </w:tc>
        <w:tc>
          <w:tcPr>
            <w:tcW w:w="3411" w:type="pct"/>
            <w:gridSpan w:val="5"/>
            <w:shd w:val="clear" w:color="auto" w:fill="FFFFFF" w:themeFill="background1"/>
          </w:tcPr>
          <w:p w14:paraId="453A9F32" w14:textId="77777777" w:rsidR="00DB55B6" w:rsidRPr="004E6256" w:rsidRDefault="00DB55B6" w:rsidP="00413F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736E8BC3" w14:textId="77777777" w:rsidTr="00413FDB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3CA5479C" w14:textId="77777777" w:rsidR="00DB55B6" w:rsidRPr="004E6256" w:rsidRDefault="00DB55B6" w:rsidP="00413FDB">
            <w:pPr>
              <w:rPr>
                <w:b w:val="0"/>
                <w:bCs/>
                <w:color w:val="002060"/>
              </w:rPr>
            </w:pPr>
            <w:r w:rsidRPr="004E6256">
              <w:rPr>
                <w:b w:val="0"/>
                <w:bCs/>
                <w:color w:val="002060"/>
              </w:rPr>
              <w:t>COUNTY</w:t>
            </w:r>
          </w:p>
        </w:tc>
        <w:tc>
          <w:tcPr>
            <w:tcW w:w="3411" w:type="pct"/>
            <w:gridSpan w:val="5"/>
            <w:shd w:val="clear" w:color="auto" w:fill="FFFFFF" w:themeFill="background1"/>
          </w:tcPr>
          <w:p w14:paraId="2BB9012B" w14:textId="77777777" w:rsidR="00DB55B6" w:rsidRPr="004E6256" w:rsidRDefault="00DB55B6" w:rsidP="00413F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7D0B9830" w14:textId="77777777" w:rsidTr="00413FDB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72F49A11" w14:textId="77777777" w:rsidR="00DB55B6" w:rsidRPr="004E6256" w:rsidRDefault="00DB55B6" w:rsidP="00413FDB">
            <w:pPr>
              <w:rPr>
                <w:b w:val="0"/>
                <w:bCs/>
                <w:color w:val="002060"/>
              </w:rPr>
            </w:pPr>
            <w:r w:rsidRPr="004E6256">
              <w:rPr>
                <w:b w:val="0"/>
                <w:bCs/>
                <w:color w:val="002060"/>
              </w:rPr>
              <w:t>POST CODE</w:t>
            </w:r>
          </w:p>
        </w:tc>
        <w:tc>
          <w:tcPr>
            <w:tcW w:w="3411" w:type="pct"/>
            <w:gridSpan w:val="5"/>
            <w:shd w:val="clear" w:color="auto" w:fill="FFFFFF" w:themeFill="background1"/>
          </w:tcPr>
          <w:p w14:paraId="2CC7837A" w14:textId="77777777" w:rsidR="00DB55B6" w:rsidRPr="004E6256" w:rsidRDefault="00DB55B6" w:rsidP="00413F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4DB6C7ED" w14:textId="77777777" w:rsidTr="00413FDB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40DA6478" w14:textId="77777777" w:rsidR="00DB55B6" w:rsidRPr="004E6256" w:rsidRDefault="00DB55B6" w:rsidP="00413FDB">
            <w:pPr>
              <w:rPr>
                <w:b w:val="0"/>
                <w:bCs/>
                <w:color w:val="002060"/>
              </w:rPr>
            </w:pPr>
            <w:r w:rsidRPr="004E6256">
              <w:rPr>
                <w:b w:val="0"/>
                <w:bCs/>
                <w:color w:val="002060"/>
              </w:rPr>
              <w:t>COUNTRY (IF NOT UK)</w:t>
            </w:r>
          </w:p>
        </w:tc>
        <w:tc>
          <w:tcPr>
            <w:tcW w:w="3411" w:type="pct"/>
            <w:gridSpan w:val="5"/>
            <w:shd w:val="clear" w:color="auto" w:fill="FFFFFF" w:themeFill="background1"/>
          </w:tcPr>
          <w:p w14:paraId="154D3354" w14:textId="77777777" w:rsidR="00DB55B6" w:rsidRPr="004E6256" w:rsidRDefault="00DB55B6" w:rsidP="00413F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6E41D89" w14:textId="77777777" w:rsidTr="00413FDB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7820A197" w14:textId="47EB0601" w:rsidR="00903CE7" w:rsidRPr="004E6256" w:rsidRDefault="00903CE7" w:rsidP="00903CE7">
            <w:pPr>
              <w:jc w:val="center"/>
              <w:rPr>
                <w:color w:val="002060"/>
              </w:rPr>
            </w:pPr>
            <w:r w:rsidRPr="004E6256">
              <w:rPr>
                <w:color w:val="002060"/>
              </w:rPr>
              <w:t xml:space="preserve">RESIDENTIAL ADDRESS – </w:t>
            </w:r>
            <w:r w:rsidRPr="004E6256">
              <w:rPr>
                <w:b w:val="0"/>
                <w:bCs/>
                <w:color w:val="002060"/>
              </w:rPr>
              <w:t>Only needed if the shareholder will be a PSC</w:t>
            </w:r>
          </w:p>
        </w:tc>
      </w:tr>
      <w:tr w:rsidR="004E6256" w:rsidRPr="004E6256" w14:paraId="63645879" w14:textId="77777777" w:rsidTr="00413FDB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484DD807" w14:textId="77777777" w:rsidR="00903CE7" w:rsidRPr="004E6256" w:rsidRDefault="00903CE7" w:rsidP="00903CE7">
            <w:pPr>
              <w:rPr>
                <w:b w:val="0"/>
                <w:bCs/>
                <w:color w:val="002060"/>
              </w:rPr>
            </w:pPr>
            <w:r w:rsidRPr="004E6256">
              <w:rPr>
                <w:b w:val="0"/>
                <w:bCs/>
                <w:color w:val="002060"/>
              </w:rPr>
              <w:t>ADDRESS LINE 1</w:t>
            </w:r>
          </w:p>
        </w:tc>
        <w:tc>
          <w:tcPr>
            <w:tcW w:w="3411" w:type="pct"/>
            <w:gridSpan w:val="5"/>
            <w:shd w:val="clear" w:color="auto" w:fill="FFFFFF" w:themeFill="background1"/>
          </w:tcPr>
          <w:p w14:paraId="6D65546A" w14:textId="77777777" w:rsidR="00903CE7" w:rsidRPr="004E6256" w:rsidRDefault="00903CE7" w:rsidP="00903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63065085" w14:textId="77777777" w:rsidTr="00413FDB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BA2FE70" w14:textId="77777777" w:rsidR="00903CE7" w:rsidRPr="004E6256" w:rsidRDefault="00903CE7" w:rsidP="00903CE7">
            <w:pPr>
              <w:rPr>
                <w:b w:val="0"/>
                <w:bCs/>
                <w:color w:val="002060"/>
              </w:rPr>
            </w:pPr>
            <w:r w:rsidRPr="004E6256">
              <w:rPr>
                <w:b w:val="0"/>
                <w:bCs/>
                <w:color w:val="002060"/>
              </w:rPr>
              <w:t>ADDRESS LINE 2</w:t>
            </w:r>
          </w:p>
        </w:tc>
        <w:tc>
          <w:tcPr>
            <w:tcW w:w="3411" w:type="pct"/>
            <w:gridSpan w:val="5"/>
            <w:shd w:val="clear" w:color="auto" w:fill="FFFFFF" w:themeFill="background1"/>
          </w:tcPr>
          <w:p w14:paraId="5707D86A" w14:textId="77777777" w:rsidR="00903CE7" w:rsidRPr="004E6256" w:rsidRDefault="00903CE7" w:rsidP="00903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47A29594" w14:textId="77777777" w:rsidTr="00413FDB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044BDB62" w14:textId="77777777" w:rsidR="00903CE7" w:rsidRPr="004E6256" w:rsidRDefault="00903CE7" w:rsidP="00903CE7">
            <w:pPr>
              <w:rPr>
                <w:b w:val="0"/>
                <w:bCs/>
                <w:color w:val="002060"/>
              </w:rPr>
            </w:pPr>
            <w:r w:rsidRPr="004E6256">
              <w:rPr>
                <w:b w:val="0"/>
                <w:bCs/>
                <w:color w:val="002060"/>
              </w:rPr>
              <w:t>TOWN</w:t>
            </w:r>
          </w:p>
        </w:tc>
        <w:tc>
          <w:tcPr>
            <w:tcW w:w="3411" w:type="pct"/>
            <w:gridSpan w:val="5"/>
            <w:shd w:val="clear" w:color="auto" w:fill="FFFFFF" w:themeFill="background1"/>
          </w:tcPr>
          <w:p w14:paraId="6D2BE2A4" w14:textId="77777777" w:rsidR="00903CE7" w:rsidRPr="004E6256" w:rsidRDefault="00903CE7" w:rsidP="00903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46ADAF03" w14:textId="77777777" w:rsidTr="00413FDB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43512D1A" w14:textId="77777777" w:rsidR="00903CE7" w:rsidRPr="004E6256" w:rsidRDefault="00903CE7" w:rsidP="00903CE7">
            <w:pPr>
              <w:rPr>
                <w:b w:val="0"/>
                <w:bCs/>
                <w:color w:val="002060"/>
              </w:rPr>
            </w:pPr>
            <w:r w:rsidRPr="004E6256">
              <w:rPr>
                <w:b w:val="0"/>
                <w:bCs/>
                <w:color w:val="002060"/>
              </w:rPr>
              <w:t>COUNTY</w:t>
            </w:r>
          </w:p>
        </w:tc>
        <w:tc>
          <w:tcPr>
            <w:tcW w:w="3411" w:type="pct"/>
            <w:gridSpan w:val="5"/>
            <w:shd w:val="clear" w:color="auto" w:fill="FFFFFF" w:themeFill="background1"/>
          </w:tcPr>
          <w:p w14:paraId="1C3C0C39" w14:textId="77777777" w:rsidR="00903CE7" w:rsidRPr="004E6256" w:rsidRDefault="00903CE7" w:rsidP="00903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35A20EE3" w14:textId="77777777" w:rsidTr="00413FDB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01FEACC" w14:textId="77777777" w:rsidR="00903CE7" w:rsidRPr="004E6256" w:rsidRDefault="00903CE7" w:rsidP="00903CE7">
            <w:pPr>
              <w:rPr>
                <w:b w:val="0"/>
                <w:bCs/>
                <w:color w:val="002060"/>
              </w:rPr>
            </w:pPr>
            <w:r w:rsidRPr="004E6256">
              <w:rPr>
                <w:b w:val="0"/>
                <w:bCs/>
                <w:color w:val="002060"/>
              </w:rPr>
              <w:t>POST CODE</w:t>
            </w:r>
          </w:p>
        </w:tc>
        <w:tc>
          <w:tcPr>
            <w:tcW w:w="1137" w:type="pct"/>
            <w:gridSpan w:val="4"/>
            <w:shd w:val="clear" w:color="auto" w:fill="FFFFFF" w:themeFill="background1"/>
          </w:tcPr>
          <w:p w14:paraId="337F4C62" w14:textId="77777777" w:rsidR="00903CE7" w:rsidRPr="004E6256" w:rsidRDefault="00903CE7" w:rsidP="00903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5700F1C6" w14:textId="77777777" w:rsidTr="00413FDB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2521F8A7" w14:textId="77777777" w:rsidR="00903CE7" w:rsidRPr="004E6256" w:rsidRDefault="00903CE7" w:rsidP="00903CE7">
            <w:pPr>
              <w:rPr>
                <w:b w:val="0"/>
                <w:bCs/>
                <w:color w:val="002060"/>
              </w:rPr>
            </w:pPr>
            <w:r w:rsidRPr="004E6256">
              <w:rPr>
                <w:b w:val="0"/>
                <w:bCs/>
                <w:color w:val="002060"/>
              </w:rPr>
              <w:t>COUNTRY (IF NOT UK)</w:t>
            </w:r>
          </w:p>
        </w:tc>
        <w:tc>
          <w:tcPr>
            <w:tcW w:w="3411" w:type="pct"/>
            <w:gridSpan w:val="5"/>
            <w:shd w:val="clear" w:color="auto" w:fill="FFFFFF" w:themeFill="background1"/>
          </w:tcPr>
          <w:p w14:paraId="234CDE82" w14:textId="77777777" w:rsidR="00903CE7" w:rsidRPr="004E6256" w:rsidRDefault="00903CE7" w:rsidP="00903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6F6391C9" w14:textId="77777777" w:rsidTr="00413FDB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5A481CE2" w14:textId="77777777" w:rsidR="00903CE7" w:rsidRPr="004E6256" w:rsidRDefault="00903CE7" w:rsidP="00903CE7">
            <w:pPr>
              <w:rPr>
                <w:b w:val="0"/>
                <w:color w:val="002060"/>
              </w:rPr>
            </w:pPr>
            <w:r w:rsidRPr="004E6256">
              <w:rPr>
                <w:color w:val="002060"/>
              </w:rPr>
              <w:t xml:space="preserve">NUMBER OF SHARES AND CLASS </w:t>
            </w:r>
          </w:p>
        </w:tc>
        <w:tc>
          <w:tcPr>
            <w:tcW w:w="1137" w:type="pct"/>
            <w:gridSpan w:val="4"/>
            <w:shd w:val="clear" w:color="auto" w:fill="FFFFFF" w:themeFill="background1"/>
          </w:tcPr>
          <w:p w14:paraId="1B88EFC8" w14:textId="77777777" w:rsidR="00903CE7" w:rsidRPr="004E6256" w:rsidRDefault="00903CE7" w:rsidP="00903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06AA776C" w14:textId="77777777" w:rsidTr="00413FDB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59DCCCD2" w14:textId="77777777" w:rsidR="00903CE7" w:rsidRPr="004E6256" w:rsidRDefault="00903CE7" w:rsidP="00903CE7">
            <w:pPr>
              <w:rPr>
                <w:bCs/>
                <w:color w:val="002060"/>
              </w:rPr>
            </w:pPr>
            <w:r w:rsidRPr="004E6256">
              <w:rPr>
                <w:color w:val="002060"/>
              </w:rPr>
              <w:t>3 IN 6 PERSONAL AUTHENTIFICATION DETAILS</w:t>
            </w:r>
            <w:r w:rsidRPr="004E6256">
              <w:rPr>
                <w:b w:val="0"/>
                <w:bCs/>
                <w:color w:val="002060"/>
              </w:rPr>
              <w:t xml:space="preserve"> - PLEASE SUPPLY 3 OF THE FOLLOWING 6 </w:t>
            </w:r>
          </w:p>
        </w:tc>
      </w:tr>
      <w:tr w:rsidR="004E6256" w:rsidRPr="004E6256" w14:paraId="464FD065" w14:textId="77777777" w:rsidTr="00413FDB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54B4299F" w14:textId="77777777" w:rsidR="00903CE7" w:rsidRPr="004E6256" w:rsidRDefault="00903CE7" w:rsidP="00903CE7">
            <w:pPr>
              <w:rPr>
                <w:color w:val="002060"/>
              </w:rPr>
            </w:pPr>
            <w:r w:rsidRPr="004E6256">
              <w:rPr>
                <w:color w:val="002060"/>
              </w:rPr>
              <w:t xml:space="preserve">TOWN OF BIRTH </w:t>
            </w:r>
            <w:r w:rsidRPr="004E6256">
              <w:rPr>
                <w:b w:val="0"/>
                <w:bCs/>
                <w:i/>
                <w:iCs/>
                <w:color w:val="002060"/>
              </w:rPr>
              <w:t>(first 3 letters)</w:t>
            </w:r>
          </w:p>
        </w:tc>
        <w:tc>
          <w:tcPr>
            <w:tcW w:w="1137" w:type="pct"/>
            <w:gridSpan w:val="4"/>
            <w:shd w:val="clear" w:color="auto" w:fill="FFFFFF" w:themeFill="background1"/>
          </w:tcPr>
          <w:p w14:paraId="1EADAC3B" w14:textId="77777777" w:rsidR="00903CE7" w:rsidRPr="004E6256" w:rsidRDefault="00903CE7" w:rsidP="00903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  <w:p w14:paraId="07B50364" w14:textId="77777777" w:rsidR="00903CE7" w:rsidRPr="004E6256" w:rsidRDefault="00903CE7" w:rsidP="00903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32FF27A7" w14:textId="77777777" w:rsidTr="00413FDB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7EFA8DF3" w14:textId="77777777" w:rsidR="00903CE7" w:rsidRPr="004E6256" w:rsidRDefault="00903CE7" w:rsidP="00903CE7">
            <w:pPr>
              <w:rPr>
                <w:color w:val="002060"/>
              </w:rPr>
            </w:pPr>
            <w:r w:rsidRPr="004E6256">
              <w:rPr>
                <w:color w:val="002060"/>
              </w:rPr>
              <w:lastRenderedPageBreak/>
              <w:t xml:space="preserve">TELEPHONE NUMBER </w:t>
            </w:r>
            <w:r w:rsidRPr="004E6256">
              <w:rPr>
                <w:b w:val="0"/>
                <w:bCs/>
                <w:i/>
                <w:iCs/>
                <w:color w:val="002060"/>
              </w:rPr>
              <w:t>(last 3 digits)</w:t>
            </w:r>
          </w:p>
        </w:tc>
        <w:tc>
          <w:tcPr>
            <w:tcW w:w="1137" w:type="pct"/>
            <w:gridSpan w:val="4"/>
            <w:shd w:val="clear" w:color="auto" w:fill="FFFFFF" w:themeFill="background1"/>
          </w:tcPr>
          <w:p w14:paraId="6D24AC9E" w14:textId="77777777" w:rsidR="00903CE7" w:rsidRPr="004E6256" w:rsidRDefault="00903CE7" w:rsidP="00903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481DA03A" w14:textId="77777777" w:rsidTr="00413FDB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01A10E0F" w14:textId="77777777" w:rsidR="00903CE7" w:rsidRPr="004E6256" w:rsidRDefault="00903CE7" w:rsidP="00903CE7">
            <w:pPr>
              <w:rPr>
                <w:b w:val="0"/>
                <w:color w:val="002060"/>
              </w:rPr>
            </w:pPr>
            <w:r w:rsidRPr="004E6256">
              <w:rPr>
                <w:bCs/>
                <w:color w:val="002060"/>
              </w:rPr>
              <w:t>NATIONAL INSURANCE NO.</w:t>
            </w:r>
            <w:r w:rsidRPr="004E6256">
              <w:rPr>
                <w:b w:val="0"/>
                <w:color w:val="002060"/>
              </w:rPr>
              <w:t xml:space="preserve"> </w:t>
            </w:r>
            <w:r w:rsidRPr="004E6256">
              <w:rPr>
                <w:b w:val="0"/>
                <w:i/>
                <w:iCs/>
                <w:color w:val="002060"/>
              </w:rPr>
              <w:t xml:space="preserve">(last 3 characters </w:t>
            </w:r>
            <w:proofErr w:type="spellStart"/>
            <w:r w:rsidRPr="004E6256">
              <w:rPr>
                <w:b w:val="0"/>
                <w:i/>
                <w:iCs/>
                <w:color w:val="002060"/>
              </w:rPr>
              <w:t>e.g</w:t>
            </w:r>
            <w:proofErr w:type="spellEnd"/>
            <w:r w:rsidRPr="004E6256">
              <w:rPr>
                <w:b w:val="0"/>
                <w:i/>
                <w:iCs/>
                <w:color w:val="002060"/>
              </w:rPr>
              <w:t xml:space="preserve"> 45B)</w:t>
            </w:r>
          </w:p>
        </w:tc>
        <w:tc>
          <w:tcPr>
            <w:tcW w:w="1137" w:type="pct"/>
            <w:gridSpan w:val="4"/>
            <w:shd w:val="clear" w:color="auto" w:fill="FFFFFF" w:themeFill="background1"/>
          </w:tcPr>
          <w:p w14:paraId="1AA50781" w14:textId="77777777" w:rsidR="00903CE7" w:rsidRPr="004E6256" w:rsidRDefault="00903CE7" w:rsidP="00903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350F0575" w14:textId="77777777" w:rsidTr="00413FDB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3398B789" w14:textId="77777777" w:rsidR="00903CE7" w:rsidRPr="004E6256" w:rsidRDefault="00903CE7" w:rsidP="00903CE7">
            <w:pPr>
              <w:rPr>
                <w:bCs/>
                <w:color w:val="002060"/>
              </w:rPr>
            </w:pPr>
            <w:r w:rsidRPr="004E6256">
              <w:rPr>
                <w:bCs/>
                <w:color w:val="002060"/>
              </w:rPr>
              <w:t xml:space="preserve">PASSPORT NUMBER </w:t>
            </w:r>
            <w:r w:rsidRPr="004E6256">
              <w:rPr>
                <w:b w:val="0"/>
                <w:bCs/>
                <w:i/>
                <w:iCs/>
                <w:color w:val="002060"/>
              </w:rPr>
              <w:t>(last 3 digits)</w:t>
            </w:r>
          </w:p>
        </w:tc>
        <w:tc>
          <w:tcPr>
            <w:tcW w:w="1137" w:type="pct"/>
            <w:gridSpan w:val="4"/>
            <w:shd w:val="clear" w:color="auto" w:fill="FFFFFF" w:themeFill="background1"/>
          </w:tcPr>
          <w:p w14:paraId="04C5D87E" w14:textId="77777777" w:rsidR="00903CE7" w:rsidRPr="004E6256" w:rsidRDefault="00903CE7" w:rsidP="00903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3691E8C3" w14:textId="77777777" w:rsidTr="00413FDB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  <w:tcBorders>
              <w:bottom w:val="single" w:sz="4" w:space="0" w:color="5B9BD5" w:themeColor="accent1"/>
            </w:tcBorders>
          </w:tcPr>
          <w:p w14:paraId="1C512F60" w14:textId="77777777" w:rsidR="00903CE7" w:rsidRPr="004E6256" w:rsidRDefault="00903CE7" w:rsidP="00903CE7">
            <w:pPr>
              <w:rPr>
                <w:bCs/>
                <w:color w:val="002060"/>
              </w:rPr>
            </w:pPr>
            <w:r w:rsidRPr="004E6256">
              <w:rPr>
                <w:bCs/>
                <w:color w:val="002060"/>
              </w:rPr>
              <w:t xml:space="preserve">MOTHER’S MAIDEN NAME </w:t>
            </w:r>
            <w:r w:rsidRPr="004E6256">
              <w:rPr>
                <w:b w:val="0"/>
                <w:color w:val="002060"/>
              </w:rPr>
              <w:t>(first 3 letters)</w:t>
            </w:r>
          </w:p>
        </w:tc>
        <w:tc>
          <w:tcPr>
            <w:tcW w:w="1137" w:type="pct"/>
            <w:gridSpan w:val="4"/>
            <w:tcBorders>
              <w:bottom w:val="single" w:sz="4" w:space="0" w:color="5B9BD5" w:themeColor="accent1"/>
            </w:tcBorders>
            <w:shd w:val="clear" w:color="auto" w:fill="FFFFFF" w:themeFill="background1"/>
          </w:tcPr>
          <w:p w14:paraId="71932F7E" w14:textId="77777777" w:rsidR="00903CE7" w:rsidRPr="004E6256" w:rsidRDefault="00903CE7" w:rsidP="00903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76E1436E" w14:textId="77777777" w:rsidTr="00413FDB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  <w:tcBorders>
              <w:bottom w:val="single" w:sz="4" w:space="0" w:color="auto"/>
            </w:tcBorders>
          </w:tcPr>
          <w:p w14:paraId="169B6193" w14:textId="77777777" w:rsidR="00903CE7" w:rsidRPr="004E6256" w:rsidRDefault="00903CE7" w:rsidP="00903CE7">
            <w:pPr>
              <w:rPr>
                <w:bCs/>
                <w:color w:val="002060"/>
              </w:rPr>
            </w:pPr>
            <w:r w:rsidRPr="004E6256">
              <w:rPr>
                <w:bCs/>
                <w:color w:val="002060"/>
              </w:rPr>
              <w:t xml:space="preserve">FATHER’S FIRST FORENAME </w:t>
            </w:r>
            <w:r w:rsidRPr="004E6256">
              <w:rPr>
                <w:b w:val="0"/>
                <w:i/>
                <w:iCs/>
                <w:color w:val="002060"/>
              </w:rPr>
              <w:t>(first 3 letters)</w:t>
            </w:r>
          </w:p>
        </w:tc>
        <w:tc>
          <w:tcPr>
            <w:tcW w:w="1137" w:type="pct"/>
            <w:gridSpan w:val="4"/>
            <w:tcBorders>
              <w:bottom w:val="single" w:sz="4" w:space="0" w:color="auto"/>
            </w:tcBorders>
            <w:shd w:val="clear" w:color="auto" w:fill="FFFFFF" w:themeFill="background1"/>
          </w:tcPr>
          <w:p w14:paraId="61FB0AFC" w14:textId="77777777" w:rsidR="00903CE7" w:rsidRPr="004E6256" w:rsidRDefault="00903CE7" w:rsidP="00903C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</w:tbl>
    <w:p w14:paraId="11C6B573" w14:textId="16581EE4" w:rsidR="00A116CE" w:rsidRPr="004E6256" w:rsidRDefault="00375156" w:rsidP="00375156">
      <w:pPr>
        <w:pStyle w:val="Heading1"/>
        <w:rPr>
          <w:color w:val="002060"/>
        </w:rPr>
      </w:pPr>
      <w:r w:rsidRPr="004E6256">
        <w:rPr>
          <w:color w:val="002060"/>
        </w:rPr>
        <w:t>CORPORATE APPOINTMENT DETAILS</w:t>
      </w:r>
      <w:r w:rsidR="00A57397" w:rsidRPr="004E6256">
        <w:rPr>
          <w:color w:val="002060"/>
        </w:rPr>
        <w:t xml:space="preserve"> (OPTIONAL)</w:t>
      </w:r>
    </w:p>
    <w:tbl>
      <w:tblPr>
        <w:tblStyle w:val="ProjectTable"/>
        <w:tblW w:w="5000" w:type="pct"/>
        <w:tblLook w:val="0280" w:firstRow="0" w:lastRow="0" w:firstColumn="1" w:lastColumn="0" w:noHBand="1" w:noVBand="0"/>
      </w:tblPr>
      <w:tblGrid>
        <w:gridCol w:w="2972"/>
        <w:gridCol w:w="1062"/>
        <w:gridCol w:w="1490"/>
        <w:gridCol w:w="3826"/>
      </w:tblGrid>
      <w:tr w:rsidR="004E6256" w:rsidRPr="004E6256" w14:paraId="11C6B575" w14:textId="77777777" w:rsidTr="0061234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4"/>
          </w:tcPr>
          <w:p w14:paraId="11C6B574" w14:textId="7CBA1B2A" w:rsidR="00375156" w:rsidRPr="004E6256" w:rsidRDefault="00375156" w:rsidP="00612341">
            <w:pPr>
              <w:rPr>
                <w:b w:val="0"/>
                <w:bCs/>
                <w:i/>
                <w:iCs/>
                <w:color w:val="002060"/>
              </w:rPr>
            </w:pPr>
            <w:r w:rsidRPr="004E6256">
              <w:rPr>
                <w:noProof/>
                <w:color w:val="002060"/>
                <w:lang w:val="en-GB" w:eastAsia="en-GB"/>
              </w:rPr>
              <mc:AlternateContent>
                <mc:Choice Requires="wpg">
                  <w:drawing>
                    <wp:inline distT="0" distB="0" distL="0" distR="0" wp14:anchorId="11C6B6CF" wp14:editId="11C6B6D0">
                      <wp:extent cx="141605" cy="141605"/>
                      <wp:effectExtent l="0" t="0" r="0" b="0"/>
                      <wp:docPr id="36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37" name="Rectangle 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5B9BD5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8" name="Freeform 38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5051285" id="Group 5" o:spid="_x0000_s1026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">
                      <v:rect id="Rectangle 37" o:spid="_x0000_s1027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" fillcolor="#5b9bd5" stroked="f" strokeweight="0"/>
                      <v:shape id="Freeform 38" o:spid="_x0000_s1028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  <w:r w:rsidRPr="004E6256">
              <w:rPr>
                <w:color w:val="002060"/>
              </w:rPr>
              <w:t xml:space="preserve">  </w:t>
            </w:r>
            <w:r w:rsidR="001259D0" w:rsidRPr="004E6256">
              <w:rPr>
                <w:color w:val="002060"/>
              </w:rPr>
              <w:t>UK CORPORATE</w:t>
            </w:r>
            <w:r w:rsidRPr="004E6256">
              <w:rPr>
                <w:color w:val="002060"/>
              </w:rPr>
              <w:t xml:space="preserve"> DIRECTOR – </w:t>
            </w:r>
            <w:r w:rsidRPr="004E6256">
              <w:rPr>
                <w:b w:val="0"/>
                <w:bCs/>
                <w:i/>
                <w:iCs/>
                <w:color w:val="002060"/>
              </w:rPr>
              <w:t xml:space="preserve">A minimum of one ‘natural’ Director must be appointed </w:t>
            </w:r>
          </w:p>
        </w:tc>
      </w:tr>
      <w:tr w:rsidR="004E6256" w:rsidRPr="004E6256" w14:paraId="11C6B578" w14:textId="77777777" w:rsidTr="00612341">
        <w:trPr>
          <w:trHeight w:val="5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576" w14:textId="77777777" w:rsidR="00375156" w:rsidRPr="004E6256" w:rsidRDefault="00375156" w:rsidP="00612341">
            <w:pPr>
              <w:rPr>
                <w:color w:val="002060"/>
              </w:rPr>
            </w:pPr>
            <w:r w:rsidRPr="004E6256">
              <w:rPr>
                <w:color w:val="002060"/>
              </w:rPr>
              <w:t>COMPANY NAME</w:t>
            </w:r>
          </w:p>
        </w:tc>
        <w:tc>
          <w:tcPr>
            <w:tcW w:w="3411" w:type="pct"/>
            <w:gridSpan w:val="3"/>
            <w:shd w:val="clear" w:color="auto" w:fill="FFFFFF" w:themeFill="background1"/>
          </w:tcPr>
          <w:p w14:paraId="11C6B577" w14:textId="5ABF5287" w:rsidR="00375156" w:rsidRPr="004E6256" w:rsidRDefault="00375156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57B" w14:textId="77777777" w:rsidTr="00612341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579" w14:textId="77777777" w:rsidR="00375156" w:rsidRPr="004E6256" w:rsidRDefault="00375156" w:rsidP="00612341">
            <w:pPr>
              <w:rPr>
                <w:color w:val="002060"/>
              </w:rPr>
            </w:pPr>
            <w:r w:rsidRPr="004E6256">
              <w:rPr>
                <w:color w:val="002060"/>
              </w:rPr>
              <w:t>COMPANY NUMBER</w:t>
            </w:r>
          </w:p>
        </w:tc>
        <w:tc>
          <w:tcPr>
            <w:tcW w:w="3411" w:type="pct"/>
            <w:gridSpan w:val="3"/>
            <w:shd w:val="clear" w:color="auto" w:fill="FFFFFF" w:themeFill="background1"/>
          </w:tcPr>
          <w:p w14:paraId="11C6B57A" w14:textId="77777777" w:rsidR="00375156" w:rsidRPr="004E6256" w:rsidRDefault="00375156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57D" w14:textId="77777777" w:rsidTr="00612341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4"/>
          </w:tcPr>
          <w:p w14:paraId="11C6B57C" w14:textId="173792B0" w:rsidR="00375156" w:rsidRPr="004E6256" w:rsidRDefault="00375156" w:rsidP="0078217A">
            <w:pPr>
              <w:jc w:val="center"/>
              <w:rPr>
                <w:color w:val="002060"/>
              </w:rPr>
            </w:pPr>
            <w:r w:rsidRPr="004E6256">
              <w:rPr>
                <w:color w:val="002060"/>
              </w:rPr>
              <w:t>REGISTERED OFFICE ADDRESS</w:t>
            </w:r>
          </w:p>
        </w:tc>
      </w:tr>
      <w:tr w:rsidR="004E6256" w:rsidRPr="004E6256" w14:paraId="11C6B580" w14:textId="77777777" w:rsidTr="00612341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57E" w14:textId="77777777" w:rsidR="00375156" w:rsidRPr="004E6256" w:rsidRDefault="00375156" w:rsidP="00612341">
            <w:pPr>
              <w:rPr>
                <w:b w:val="0"/>
                <w:bCs/>
                <w:color w:val="002060"/>
              </w:rPr>
            </w:pPr>
            <w:r w:rsidRPr="004E6256">
              <w:rPr>
                <w:b w:val="0"/>
                <w:bCs/>
                <w:color w:val="002060"/>
              </w:rPr>
              <w:t>ADDRESS LINE 1</w:t>
            </w:r>
          </w:p>
        </w:tc>
        <w:tc>
          <w:tcPr>
            <w:tcW w:w="3411" w:type="pct"/>
            <w:gridSpan w:val="3"/>
            <w:shd w:val="clear" w:color="auto" w:fill="FFFFFF" w:themeFill="background1"/>
          </w:tcPr>
          <w:p w14:paraId="11C6B57F" w14:textId="77777777" w:rsidR="00375156" w:rsidRPr="004E6256" w:rsidRDefault="00375156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583" w14:textId="77777777" w:rsidTr="00612341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581" w14:textId="77777777" w:rsidR="00375156" w:rsidRPr="004E6256" w:rsidRDefault="00375156" w:rsidP="00612341">
            <w:pPr>
              <w:rPr>
                <w:b w:val="0"/>
                <w:bCs/>
                <w:color w:val="002060"/>
              </w:rPr>
            </w:pPr>
            <w:r w:rsidRPr="004E6256">
              <w:rPr>
                <w:b w:val="0"/>
                <w:bCs/>
                <w:color w:val="002060"/>
              </w:rPr>
              <w:t>ADDRESS LINE 2</w:t>
            </w:r>
          </w:p>
        </w:tc>
        <w:tc>
          <w:tcPr>
            <w:tcW w:w="3411" w:type="pct"/>
            <w:gridSpan w:val="3"/>
            <w:shd w:val="clear" w:color="auto" w:fill="FFFFFF" w:themeFill="background1"/>
          </w:tcPr>
          <w:p w14:paraId="11C6B582" w14:textId="77777777" w:rsidR="00375156" w:rsidRPr="004E6256" w:rsidRDefault="00375156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586" w14:textId="77777777" w:rsidTr="00612341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584" w14:textId="77777777" w:rsidR="00375156" w:rsidRPr="004E6256" w:rsidRDefault="00375156" w:rsidP="00612341">
            <w:pPr>
              <w:rPr>
                <w:b w:val="0"/>
                <w:bCs/>
                <w:color w:val="002060"/>
              </w:rPr>
            </w:pPr>
            <w:r w:rsidRPr="004E6256">
              <w:rPr>
                <w:b w:val="0"/>
                <w:bCs/>
                <w:color w:val="002060"/>
              </w:rPr>
              <w:t>TOWN</w:t>
            </w:r>
          </w:p>
        </w:tc>
        <w:tc>
          <w:tcPr>
            <w:tcW w:w="3411" w:type="pct"/>
            <w:gridSpan w:val="3"/>
            <w:shd w:val="clear" w:color="auto" w:fill="FFFFFF" w:themeFill="background1"/>
          </w:tcPr>
          <w:p w14:paraId="11C6B585" w14:textId="77777777" w:rsidR="00375156" w:rsidRPr="004E6256" w:rsidRDefault="00375156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589" w14:textId="77777777" w:rsidTr="00612341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587" w14:textId="77777777" w:rsidR="00375156" w:rsidRPr="004E6256" w:rsidRDefault="00375156" w:rsidP="00612341">
            <w:pPr>
              <w:rPr>
                <w:b w:val="0"/>
                <w:bCs/>
                <w:color w:val="002060"/>
              </w:rPr>
            </w:pPr>
            <w:r w:rsidRPr="004E6256">
              <w:rPr>
                <w:b w:val="0"/>
                <w:bCs/>
                <w:color w:val="002060"/>
              </w:rPr>
              <w:t>COUNTY</w:t>
            </w:r>
          </w:p>
        </w:tc>
        <w:tc>
          <w:tcPr>
            <w:tcW w:w="3411" w:type="pct"/>
            <w:gridSpan w:val="3"/>
            <w:shd w:val="clear" w:color="auto" w:fill="FFFFFF" w:themeFill="background1"/>
          </w:tcPr>
          <w:p w14:paraId="11C6B588" w14:textId="77777777" w:rsidR="00375156" w:rsidRPr="004E6256" w:rsidRDefault="00375156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58C" w14:textId="77777777" w:rsidTr="0078217A">
        <w:trPr>
          <w:gridAfter w:val="1"/>
          <w:wAfter w:w="2046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58A" w14:textId="77777777" w:rsidR="00771612" w:rsidRPr="004E6256" w:rsidRDefault="00771612" w:rsidP="00612341">
            <w:pPr>
              <w:rPr>
                <w:b w:val="0"/>
                <w:bCs/>
                <w:color w:val="002060"/>
              </w:rPr>
            </w:pPr>
            <w:r w:rsidRPr="004E6256">
              <w:rPr>
                <w:b w:val="0"/>
                <w:bCs/>
                <w:color w:val="002060"/>
              </w:rPr>
              <w:t>POST CODE</w:t>
            </w:r>
          </w:p>
        </w:tc>
        <w:tc>
          <w:tcPr>
            <w:tcW w:w="1365" w:type="pct"/>
            <w:gridSpan w:val="2"/>
            <w:shd w:val="clear" w:color="auto" w:fill="FFFFFF" w:themeFill="background1"/>
          </w:tcPr>
          <w:p w14:paraId="11C6B58B" w14:textId="77777777" w:rsidR="00771612" w:rsidRPr="004E6256" w:rsidRDefault="00771612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58F" w14:textId="77777777" w:rsidTr="00612341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58D" w14:textId="77777777" w:rsidR="00375156" w:rsidRPr="004E6256" w:rsidRDefault="00375156" w:rsidP="00612341">
            <w:pPr>
              <w:rPr>
                <w:b w:val="0"/>
                <w:bCs/>
                <w:color w:val="002060"/>
              </w:rPr>
            </w:pPr>
            <w:r w:rsidRPr="004E6256">
              <w:rPr>
                <w:b w:val="0"/>
                <w:bCs/>
                <w:color w:val="002060"/>
              </w:rPr>
              <w:t>COUNTRY (IF NOT UK)</w:t>
            </w:r>
          </w:p>
        </w:tc>
        <w:tc>
          <w:tcPr>
            <w:tcW w:w="3411" w:type="pct"/>
            <w:gridSpan w:val="3"/>
            <w:shd w:val="clear" w:color="auto" w:fill="FFFFFF" w:themeFill="background1"/>
          </w:tcPr>
          <w:p w14:paraId="11C6B58E" w14:textId="77777777" w:rsidR="00375156" w:rsidRPr="004E6256" w:rsidRDefault="00375156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593" w14:textId="77777777" w:rsidTr="0078217A">
        <w:trPr>
          <w:gridAfter w:val="1"/>
          <w:wAfter w:w="2046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590" w14:textId="0AA2F7D0" w:rsidR="00AC1C49" w:rsidRPr="004E6256" w:rsidRDefault="0078217A" w:rsidP="00AC1C49">
            <w:pPr>
              <w:rPr>
                <w:color w:val="002060"/>
              </w:rPr>
            </w:pPr>
            <w:r w:rsidRPr="004E6256">
              <w:rPr>
                <w:color w:val="002060"/>
              </w:rPr>
              <w:t xml:space="preserve">IS THE DIRECTOR A </w:t>
            </w:r>
            <w:r w:rsidR="00AC1C49" w:rsidRPr="004E6256">
              <w:rPr>
                <w:color w:val="002060"/>
              </w:rPr>
              <w:t>SUBSCRIBER SHAREHOLDER</w:t>
            </w:r>
            <w:r w:rsidRPr="004E6256">
              <w:rPr>
                <w:color w:val="002060"/>
              </w:rPr>
              <w:t>?</w:t>
            </w:r>
            <w:r w:rsidR="00AC1C49" w:rsidRPr="004E6256">
              <w:rPr>
                <w:color w:val="002060"/>
              </w:rPr>
              <w:t xml:space="preserve"> </w:t>
            </w:r>
          </w:p>
        </w:tc>
        <w:tc>
          <w:tcPr>
            <w:tcW w:w="568" w:type="pct"/>
            <w:shd w:val="clear" w:color="auto" w:fill="FFFFFF" w:themeFill="background1"/>
          </w:tcPr>
          <w:p w14:paraId="11C6B591" w14:textId="05E7E5E5" w:rsidR="00AC1C49" w:rsidRPr="004E6256" w:rsidRDefault="00AC1C49" w:rsidP="00AC1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2060"/>
              </w:rPr>
            </w:pPr>
            <w:r w:rsidRPr="004E6256">
              <w:rPr>
                <w:b/>
                <w:bCs/>
                <w:color w:val="002060"/>
              </w:rPr>
              <w:t xml:space="preserve">YES  </w:t>
            </w:r>
            <w:sdt>
              <w:sdtPr>
                <w:rPr>
                  <w:b/>
                  <w:bCs/>
                  <w:color w:val="002060"/>
                </w:rPr>
                <w:id w:val="-12211391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291" w:rsidRPr="004E6256">
                  <w:rPr>
                    <w:rFonts w:ascii="MS Gothic" w:eastAsia="MS Gothic" w:hAnsi="MS Gothic" w:hint="eastAsia"/>
                    <w:b/>
                    <w:bCs/>
                    <w:color w:val="002060"/>
                  </w:rPr>
                  <w:t>☐</w:t>
                </w:r>
              </w:sdtContent>
            </w:sdt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97" w:type="pct"/>
            <w:shd w:val="clear" w:color="auto" w:fill="FFFFFF" w:themeFill="background1"/>
          </w:tcPr>
          <w:p w14:paraId="11C6B592" w14:textId="77777777" w:rsidR="00AC1C49" w:rsidRPr="004E6256" w:rsidRDefault="00AC1C49" w:rsidP="00AC1C49">
            <w:pPr>
              <w:rPr>
                <w:bCs/>
                <w:color w:val="002060"/>
              </w:rPr>
            </w:pPr>
            <w:r w:rsidRPr="004E6256">
              <w:rPr>
                <w:bCs/>
                <w:color w:val="002060"/>
              </w:rPr>
              <w:t xml:space="preserve">NO </w:t>
            </w:r>
            <w:sdt>
              <w:sdtPr>
                <w:rPr>
                  <w:bCs/>
                  <w:color w:val="002060"/>
                </w:rPr>
                <w:id w:val="3665691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E6256">
                  <w:rPr>
                    <w:rFonts w:ascii="MS Gothic" w:eastAsia="MS Gothic" w:hAnsi="MS Gothic" w:hint="eastAsia"/>
                    <w:bCs/>
                    <w:color w:val="002060"/>
                  </w:rPr>
                  <w:t>☐</w:t>
                </w:r>
              </w:sdtContent>
            </w:sdt>
          </w:p>
        </w:tc>
      </w:tr>
      <w:tr w:rsidR="004E6256" w:rsidRPr="004E6256" w14:paraId="11C6B596" w14:textId="77777777" w:rsidTr="0078217A">
        <w:trPr>
          <w:gridAfter w:val="1"/>
          <w:wAfter w:w="2046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594" w14:textId="47DFCF6D" w:rsidR="00771612" w:rsidRPr="004E6256" w:rsidRDefault="00771612" w:rsidP="00612341">
            <w:pPr>
              <w:rPr>
                <w:color w:val="002060"/>
              </w:rPr>
            </w:pPr>
            <w:r w:rsidRPr="004E6256">
              <w:rPr>
                <w:color w:val="002060"/>
              </w:rPr>
              <w:t xml:space="preserve">IF YES, </w:t>
            </w:r>
            <w:r w:rsidR="0078217A" w:rsidRPr="004E6256">
              <w:rPr>
                <w:color w:val="002060"/>
              </w:rPr>
              <w:t xml:space="preserve">PLEASE SUPPLY THE </w:t>
            </w:r>
            <w:r w:rsidRPr="004E6256">
              <w:rPr>
                <w:color w:val="002060"/>
              </w:rPr>
              <w:t>TOTAL ALLOTED</w:t>
            </w:r>
            <w:r w:rsidR="0078217A" w:rsidRPr="004E6256">
              <w:rPr>
                <w:color w:val="002060"/>
              </w:rPr>
              <w:t xml:space="preserve"> AND CLASS</w:t>
            </w:r>
          </w:p>
        </w:tc>
        <w:tc>
          <w:tcPr>
            <w:tcW w:w="1365" w:type="pct"/>
            <w:gridSpan w:val="2"/>
            <w:shd w:val="clear" w:color="auto" w:fill="FFFFFF" w:themeFill="background1"/>
          </w:tcPr>
          <w:p w14:paraId="11C6B595" w14:textId="2C6B2E1A" w:rsidR="00771612" w:rsidRPr="004E6256" w:rsidRDefault="00771612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598" w14:textId="77777777" w:rsidTr="00612341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4"/>
          </w:tcPr>
          <w:p w14:paraId="11C6B597" w14:textId="6D4EA38C" w:rsidR="0078217A" w:rsidRPr="004E6256" w:rsidRDefault="0078217A" w:rsidP="0078217A">
            <w:pPr>
              <w:rPr>
                <w:b w:val="0"/>
                <w:bCs/>
                <w:color w:val="002060"/>
              </w:rPr>
            </w:pPr>
            <w:r w:rsidRPr="004E6256">
              <w:rPr>
                <w:color w:val="002060"/>
              </w:rPr>
              <w:t xml:space="preserve">3 IN 6 PERSONAL AUTHENTIFICATION DETAILS </w:t>
            </w:r>
            <w:r w:rsidRPr="004E6256">
              <w:rPr>
                <w:b w:val="0"/>
                <w:bCs/>
                <w:color w:val="002060"/>
              </w:rPr>
              <w:t>- PLEASE SUPPLY</w:t>
            </w:r>
            <w:r w:rsidR="006F49DF" w:rsidRPr="004E6256">
              <w:rPr>
                <w:b w:val="0"/>
                <w:bCs/>
                <w:color w:val="002060"/>
              </w:rPr>
              <w:t xml:space="preserve"> A CONTACT NAME AND</w:t>
            </w:r>
            <w:r w:rsidRPr="004E6256">
              <w:rPr>
                <w:b w:val="0"/>
                <w:bCs/>
                <w:color w:val="002060"/>
              </w:rPr>
              <w:t xml:space="preserve"> 3 OF THE FOLLOWING 6</w:t>
            </w:r>
          </w:p>
        </w:tc>
      </w:tr>
      <w:tr w:rsidR="004E6256" w:rsidRPr="004E6256" w14:paraId="11C6B59B" w14:textId="77777777" w:rsidTr="0078217A">
        <w:trPr>
          <w:gridAfter w:val="1"/>
          <w:wAfter w:w="2046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599" w14:textId="77777777" w:rsidR="0078217A" w:rsidRPr="004E6256" w:rsidRDefault="0078217A" w:rsidP="0078217A">
            <w:pPr>
              <w:rPr>
                <w:color w:val="002060"/>
              </w:rPr>
            </w:pPr>
            <w:r w:rsidRPr="004E6256">
              <w:rPr>
                <w:color w:val="002060"/>
              </w:rPr>
              <w:t>TITLE</w:t>
            </w:r>
          </w:p>
        </w:tc>
        <w:tc>
          <w:tcPr>
            <w:tcW w:w="1365" w:type="pct"/>
            <w:gridSpan w:val="2"/>
            <w:shd w:val="clear" w:color="auto" w:fill="FFFFFF" w:themeFill="background1"/>
          </w:tcPr>
          <w:p w14:paraId="11C6B59A" w14:textId="69083B75" w:rsidR="0078217A" w:rsidRPr="004E6256" w:rsidRDefault="0078217A" w:rsidP="00782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 w:rsidRPr="004E6256">
              <w:rPr>
                <w:color w:val="002060"/>
              </w:rPr>
              <w:t xml:space="preserve"> </w:t>
            </w:r>
          </w:p>
        </w:tc>
      </w:tr>
      <w:tr w:rsidR="004E6256" w:rsidRPr="004E6256" w14:paraId="11C6B59E" w14:textId="77777777" w:rsidTr="00375156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59C" w14:textId="77777777" w:rsidR="0078217A" w:rsidRPr="004E6256" w:rsidRDefault="0078217A" w:rsidP="0078217A">
            <w:pPr>
              <w:rPr>
                <w:color w:val="002060"/>
              </w:rPr>
            </w:pPr>
            <w:r w:rsidRPr="004E6256">
              <w:rPr>
                <w:color w:val="002060"/>
              </w:rPr>
              <w:t>FIRST FORENAME(S)</w:t>
            </w:r>
          </w:p>
        </w:tc>
        <w:tc>
          <w:tcPr>
            <w:tcW w:w="3411" w:type="pct"/>
            <w:gridSpan w:val="3"/>
            <w:shd w:val="clear" w:color="auto" w:fill="FFFFFF" w:themeFill="background1"/>
          </w:tcPr>
          <w:p w14:paraId="11C6B59D" w14:textId="77777777" w:rsidR="0078217A" w:rsidRPr="004E6256" w:rsidRDefault="0078217A" w:rsidP="00782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1B12E1" w:rsidRPr="004E6256" w14:paraId="582A02B3" w14:textId="77777777" w:rsidTr="00375156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D7F03EE" w14:textId="6FC000B6" w:rsidR="001B12E1" w:rsidRPr="004E6256" w:rsidRDefault="001B12E1" w:rsidP="0078217A">
            <w:pPr>
              <w:rPr>
                <w:color w:val="002060"/>
              </w:rPr>
            </w:pPr>
            <w:r>
              <w:rPr>
                <w:color w:val="002060"/>
              </w:rPr>
              <w:t>MIDDLE NAME(S)</w:t>
            </w:r>
          </w:p>
        </w:tc>
        <w:tc>
          <w:tcPr>
            <w:tcW w:w="3411" w:type="pct"/>
            <w:gridSpan w:val="3"/>
            <w:shd w:val="clear" w:color="auto" w:fill="FFFFFF" w:themeFill="background1"/>
          </w:tcPr>
          <w:p w14:paraId="2CC68D5D" w14:textId="77777777" w:rsidR="001B12E1" w:rsidRPr="004E6256" w:rsidRDefault="001B12E1" w:rsidP="00782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5A1" w14:textId="77777777" w:rsidTr="00375156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59F" w14:textId="77777777" w:rsidR="0078217A" w:rsidRPr="004E6256" w:rsidRDefault="0078217A" w:rsidP="0078217A">
            <w:pPr>
              <w:rPr>
                <w:color w:val="002060"/>
              </w:rPr>
            </w:pPr>
            <w:r w:rsidRPr="004E6256">
              <w:rPr>
                <w:color w:val="002060"/>
              </w:rPr>
              <w:lastRenderedPageBreak/>
              <w:t>SURNAME</w:t>
            </w:r>
          </w:p>
        </w:tc>
        <w:tc>
          <w:tcPr>
            <w:tcW w:w="3411" w:type="pct"/>
            <w:gridSpan w:val="3"/>
            <w:shd w:val="clear" w:color="auto" w:fill="FFFFFF" w:themeFill="background1"/>
          </w:tcPr>
          <w:p w14:paraId="11C6B5A0" w14:textId="77777777" w:rsidR="0078217A" w:rsidRPr="004E6256" w:rsidRDefault="0078217A" w:rsidP="00782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5A5" w14:textId="77777777" w:rsidTr="00220A46">
        <w:trPr>
          <w:gridAfter w:val="1"/>
          <w:wAfter w:w="2046" w:type="pct"/>
          <w:trHeight w:val="59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5A2" w14:textId="77777777" w:rsidR="0078217A" w:rsidRPr="004E6256" w:rsidRDefault="0078217A" w:rsidP="0078217A">
            <w:pPr>
              <w:rPr>
                <w:color w:val="002060"/>
              </w:rPr>
            </w:pPr>
            <w:r w:rsidRPr="004E6256">
              <w:rPr>
                <w:color w:val="002060"/>
              </w:rPr>
              <w:t xml:space="preserve">TOWN OF BIRTH </w:t>
            </w:r>
            <w:r w:rsidRPr="004E6256">
              <w:rPr>
                <w:b w:val="0"/>
                <w:bCs/>
                <w:i/>
                <w:iCs/>
                <w:color w:val="002060"/>
              </w:rPr>
              <w:t>(first 3 letters)</w:t>
            </w:r>
          </w:p>
        </w:tc>
        <w:tc>
          <w:tcPr>
            <w:tcW w:w="1365" w:type="pct"/>
            <w:gridSpan w:val="2"/>
            <w:shd w:val="clear" w:color="auto" w:fill="FFFFFF" w:themeFill="background1"/>
          </w:tcPr>
          <w:p w14:paraId="11C6B5A3" w14:textId="77777777" w:rsidR="0078217A" w:rsidRPr="004E6256" w:rsidRDefault="0078217A" w:rsidP="00782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  <w:p w14:paraId="11C6B5A4" w14:textId="0CE7D2C4" w:rsidR="0078217A" w:rsidRPr="004E6256" w:rsidRDefault="0078217A" w:rsidP="00782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5A8" w14:textId="77777777" w:rsidTr="0078217A">
        <w:trPr>
          <w:gridAfter w:val="1"/>
          <w:wAfter w:w="2046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5A6" w14:textId="77777777" w:rsidR="0078217A" w:rsidRPr="004E6256" w:rsidRDefault="0078217A" w:rsidP="0078217A">
            <w:pPr>
              <w:rPr>
                <w:color w:val="002060"/>
              </w:rPr>
            </w:pPr>
            <w:r w:rsidRPr="004E6256">
              <w:rPr>
                <w:color w:val="002060"/>
              </w:rPr>
              <w:t xml:space="preserve">TELEPHONE NUMBER </w:t>
            </w:r>
            <w:r w:rsidRPr="004E6256">
              <w:rPr>
                <w:b w:val="0"/>
                <w:bCs/>
                <w:i/>
                <w:iCs/>
                <w:color w:val="002060"/>
              </w:rPr>
              <w:t>(last 3 digits)</w:t>
            </w:r>
          </w:p>
        </w:tc>
        <w:tc>
          <w:tcPr>
            <w:tcW w:w="1365" w:type="pct"/>
            <w:gridSpan w:val="2"/>
            <w:shd w:val="clear" w:color="auto" w:fill="FFFFFF" w:themeFill="background1"/>
          </w:tcPr>
          <w:p w14:paraId="11C6B5A7" w14:textId="2F9F0012" w:rsidR="0078217A" w:rsidRPr="004E6256" w:rsidRDefault="0078217A" w:rsidP="00782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5AB" w14:textId="77777777" w:rsidTr="0078217A">
        <w:trPr>
          <w:gridAfter w:val="1"/>
          <w:wAfter w:w="2046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5A9" w14:textId="21F73948" w:rsidR="0078217A" w:rsidRPr="004E6256" w:rsidRDefault="00903CE7" w:rsidP="0078217A">
            <w:pPr>
              <w:rPr>
                <w:b w:val="0"/>
                <w:color w:val="002060"/>
              </w:rPr>
            </w:pPr>
            <w:r w:rsidRPr="004E6256">
              <w:rPr>
                <w:bCs/>
                <w:color w:val="002060"/>
              </w:rPr>
              <w:t xml:space="preserve">NATIONAL INSURANCE NO. </w:t>
            </w:r>
            <w:r w:rsidRPr="004E6256">
              <w:rPr>
                <w:b w:val="0"/>
                <w:i/>
                <w:iCs/>
                <w:color w:val="002060"/>
              </w:rPr>
              <w:t>(last 3 characters e.g. 45C)</w:t>
            </w:r>
          </w:p>
        </w:tc>
        <w:tc>
          <w:tcPr>
            <w:tcW w:w="1365" w:type="pct"/>
            <w:gridSpan w:val="2"/>
            <w:shd w:val="clear" w:color="auto" w:fill="FFFFFF" w:themeFill="background1"/>
          </w:tcPr>
          <w:p w14:paraId="11C6B5AA" w14:textId="0582B55D" w:rsidR="0078217A" w:rsidRPr="004E6256" w:rsidRDefault="0078217A" w:rsidP="00782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 w:rsidRPr="004E6256">
              <w:rPr>
                <w:color w:val="002060"/>
              </w:rPr>
              <w:t xml:space="preserve"> </w:t>
            </w:r>
          </w:p>
        </w:tc>
      </w:tr>
      <w:tr w:rsidR="004E6256" w:rsidRPr="004E6256" w14:paraId="11C6B5AE" w14:textId="77777777" w:rsidTr="0078217A">
        <w:trPr>
          <w:gridAfter w:val="1"/>
          <w:wAfter w:w="2046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5AC" w14:textId="77777777" w:rsidR="0078217A" w:rsidRPr="004E6256" w:rsidRDefault="0078217A" w:rsidP="0078217A">
            <w:pPr>
              <w:rPr>
                <w:bCs/>
                <w:color w:val="002060"/>
              </w:rPr>
            </w:pPr>
            <w:r w:rsidRPr="004E6256">
              <w:rPr>
                <w:bCs/>
                <w:color w:val="002060"/>
              </w:rPr>
              <w:t xml:space="preserve">PASSPORT NUMBER </w:t>
            </w:r>
            <w:r w:rsidRPr="004E6256">
              <w:rPr>
                <w:b w:val="0"/>
                <w:bCs/>
                <w:i/>
                <w:iCs/>
                <w:color w:val="002060"/>
              </w:rPr>
              <w:t>(last 3 digits)</w:t>
            </w:r>
          </w:p>
        </w:tc>
        <w:tc>
          <w:tcPr>
            <w:tcW w:w="1365" w:type="pct"/>
            <w:gridSpan w:val="2"/>
            <w:shd w:val="clear" w:color="auto" w:fill="FFFFFF" w:themeFill="background1"/>
          </w:tcPr>
          <w:p w14:paraId="11C6B5AD" w14:textId="77777777" w:rsidR="0078217A" w:rsidRPr="004E6256" w:rsidRDefault="0078217A" w:rsidP="00782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5B1" w14:textId="77777777" w:rsidTr="0078217A">
        <w:trPr>
          <w:gridAfter w:val="1"/>
          <w:wAfter w:w="2046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5AF" w14:textId="77777777" w:rsidR="0078217A" w:rsidRPr="004E6256" w:rsidRDefault="0078217A" w:rsidP="0078217A">
            <w:pPr>
              <w:rPr>
                <w:bCs/>
                <w:color w:val="002060"/>
              </w:rPr>
            </w:pPr>
            <w:r w:rsidRPr="004E6256">
              <w:rPr>
                <w:bCs/>
                <w:color w:val="002060"/>
              </w:rPr>
              <w:t xml:space="preserve">MOTHER’S MAIDEN NAME </w:t>
            </w:r>
            <w:r w:rsidRPr="004E6256">
              <w:rPr>
                <w:b w:val="0"/>
                <w:i/>
                <w:iCs/>
                <w:color w:val="002060"/>
              </w:rPr>
              <w:t>(first 3 letters)</w:t>
            </w:r>
          </w:p>
        </w:tc>
        <w:tc>
          <w:tcPr>
            <w:tcW w:w="1365" w:type="pct"/>
            <w:gridSpan w:val="2"/>
            <w:shd w:val="clear" w:color="auto" w:fill="FFFFFF" w:themeFill="background1"/>
          </w:tcPr>
          <w:p w14:paraId="11C6B5B0" w14:textId="77777777" w:rsidR="0078217A" w:rsidRPr="004E6256" w:rsidRDefault="0078217A" w:rsidP="00782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5B4" w14:textId="77777777" w:rsidTr="0078217A">
        <w:trPr>
          <w:gridAfter w:val="1"/>
          <w:wAfter w:w="2046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5B2" w14:textId="77777777" w:rsidR="0078217A" w:rsidRPr="004E6256" w:rsidRDefault="0078217A" w:rsidP="0078217A">
            <w:pPr>
              <w:rPr>
                <w:bCs/>
                <w:color w:val="002060"/>
              </w:rPr>
            </w:pPr>
            <w:r w:rsidRPr="004E6256">
              <w:rPr>
                <w:bCs/>
                <w:color w:val="002060"/>
              </w:rPr>
              <w:t xml:space="preserve">FATHER’S FIRST FORENAME </w:t>
            </w:r>
            <w:r w:rsidRPr="004E6256">
              <w:rPr>
                <w:b w:val="0"/>
                <w:i/>
                <w:iCs/>
                <w:color w:val="002060"/>
              </w:rPr>
              <w:t>(first 3 letters)</w:t>
            </w:r>
          </w:p>
        </w:tc>
        <w:tc>
          <w:tcPr>
            <w:tcW w:w="1365" w:type="pct"/>
            <w:gridSpan w:val="2"/>
            <w:shd w:val="clear" w:color="auto" w:fill="FFFFFF" w:themeFill="background1"/>
          </w:tcPr>
          <w:p w14:paraId="11C6B5B3" w14:textId="77777777" w:rsidR="0078217A" w:rsidRPr="004E6256" w:rsidRDefault="0078217A" w:rsidP="00782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</w:tbl>
    <w:p w14:paraId="11C6B5B5" w14:textId="77777777" w:rsidR="00375156" w:rsidRPr="004E6256" w:rsidRDefault="00375156" w:rsidP="00375156">
      <w:pPr>
        <w:rPr>
          <w:color w:val="002060"/>
        </w:rPr>
      </w:pPr>
    </w:p>
    <w:tbl>
      <w:tblPr>
        <w:tblStyle w:val="ProjectTable"/>
        <w:tblW w:w="5000" w:type="pct"/>
        <w:tblLook w:val="0280" w:firstRow="0" w:lastRow="0" w:firstColumn="1" w:lastColumn="0" w:noHBand="1" w:noVBand="0"/>
      </w:tblPr>
      <w:tblGrid>
        <w:gridCol w:w="2972"/>
        <w:gridCol w:w="2126"/>
        <w:gridCol w:w="4252"/>
      </w:tblGrid>
      <w:tr w:rsidR="004E6256" w:rsidRPr="004E6256" w14:paraId="11C6B5B7" w14:textId="77777777" w:rsidTr="0061234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3"/>
          </w:tcPr>
          <w:p w14:paraId="11C6B5B6" w14:textId="02386E3C" w:rsidR="00375156" w:rsidRPr="004E6256" w:rsidRDefault="00375156" w:rsidP="00375156">
            <w:pPr>
              <w:rPr>
                <w:b w:val="0"/>
                <w:bCs/>
                <w:i/>
                <w:iCs/>
                <w:color w:val="002060"/>
              </w:rPr>
            </w:pPr>
            <w:r w:rsidRPr="004E6256">
              <w:rPr>
                <w:color w:val="002060"/>
              </w:rPr>
              <w:br w:type="page"/>
            </w:r>
            <w:r w:rsidRPr="004E6256">
              <w:rPr>
                <w:noProof/>
                <w:color w:val="002060"/>
                <w:lang w:val="en-GB" w:eastAsia="en-GB"/>
              </w:rPr>
              <mc:AlternateContent>
                <mc:Choice Requires="wpg">
                  <w:drawing>
                    <wp:inline distT="0" distB="0" distL="0" distR="0" wp14:anchorId="11C6B6D1" wp14:editId="11C6B6D2">
                      <wp:extent cx="141605" cy="141605"/>
                      <wp:effectExtent l="0" t="0" r="0" b="0"/>
                      <wp:docPr id="39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40" name="Rectangle 4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5B9BD5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1" name="Freeform 41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6F61566" id="Group 5" o:spid="_x0000_s1026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">
                      <v:rect id="Rectangle 40" o:spid="_x0000_s1027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" fillcolor="#5b9bd5" stroked="f" strokeweight="0"/>
                      <v:shape id="Freeform 41" o:spid="_x0000_s1028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  <w:r w:rsidR="00771612" w:rsidRPr="004E6256">
              <w:rPr>
                <w:color w:val="002060"/>
              </w:rPr>
              <w:t xml:space="preserve">   </w:t>
            </w:r>
            <w:r w:rsidR="001259D0" w:rsidRPr="004E6256">
              <w:rPr>
                <w:color w:val="002060"/>
              </w:rPr>
              <w:t xml:space="preserve">UK </w:t>
            </w:r>
            <w:r w:rsidR="00771612" w:rsidRPr="004E6256">
              <w:rPr>
                <w:color w:val="002060"/>
              </w:rPr>
              <w:t>CORPORATE SHAR</w:t>
            </w:r>
            <w:r w:rsidRPr="004E6256">
              <w:rPr>
                <w:color w:val="002060"/>
              </w:rPr>
              <w:t xml:space="preserve">EHOLDER ONLY – </w:t>
            </w:r>
            <w:r w:rsidRPr="004E6256">
              <w:rPr>
                <w:b w:val="0"/>
                <w:bCs/>
                <w:i/>
                <w:iCs/>
                <w:color w:val="002060"/>
              </w:rPr>
              <w:t xml:space="preserve">For a shareholder who is not a </w:t>
            </w:r>
            <w:proofErr w:type="gramStart"/>
            <w:r w:rsidRPr="004E6256">
              <w:rPr>
                <w:b w:val="0"/>
                <w:bCs/>
                <w:i/>
                <w:iCs/>
                <w:color w:val="002060"/>
              </w:rPr>
              <w:t>Director</w:t>
            </w:r>
            <w:proofErr w:type="gramEnd"/>
            <w:r w:rsidRPr="004E6256">
              <w:rPr>
                <w:b w:val="0"/>
                <w:bCs/>
                <w:i/>
                <w:iCs/>
                <w:color w:val="002060"/>
              </w:rPr>
              <w:t xml:space="preserve"> or Secretary</w:t>
            </w:r>
          </w:p>
        </w:tc>
      </w:tr>
      <w:tr w:rsidR="004E6256" w:rsidRPr="004E6256" w14:paraId="11C6B5BA" w14:textId="77777777" w:rsidTr="00612341">
        <w:trPr>
          <w:trHeight w:val="5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5B8" w14:textId="77777777" w:rsidR="00375156" w:rsidRPr="004E6256" w:rsidRDefault="00375156" w:rsidP="00612341">
            <w:pPr>
              <w:rPr>
                <w:color w:val="002060"/>
              </w:rPr>
            </w:pPr>
            <w:r w:rsidRPr="004E6256">
              <w:rPr>
                <w:color w:val="002060"/>
              </w:rPr>
              <w:t>COMPANY NAME</w:t>
            </w:r>
          </w:p>
        </w:tc>
        <w:tc>
          <w:tcPr>
            <w:tcW w:w="3411" w:type="pct"/>
            <w:gridSpan w:val="2"/>
            <w:shd w:val="clear" w:color="auto" w:fill="FFFFFF" w:themeFill="background1"/>
          </w:tcPr>
          <w:p w14:paraId="11C6B5B9" w14:textId="77777777" w:rsidR="00375156" w:rsidRPr="004E6256" w:rsidRDefault="00375156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5BD" w14:textId="77777777" w:rsidTr="00612341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5BB" w14:textId="77777777" w:rsidR="00375156" w:rsidRPr="004E6256" w:rsidRDefault="00375156" w:rsidP="00612341">
            <w:pPr>
              <w:rPr>
                <w:color w:val="002060"/>
              </w:rPr>
            </w:pPr>
            <w:r w:rsidRPr="004E6256">
              <w:rPr>
                <w:color w:val="002060"/>
              </w:rPr>
              <w:t>COMPANY NUMBER</w:t>
            </w:r>
          </w:p>
        </w:tc>
        <w:tc>
          <w:tcPr>
            <w:tcW w:w="3411" w:type="pct"/>
            <w:gridSpan w:val="2"/>
            <w:shd w:val="clear" w:color="auto" w:fill="FFFFFF" w:themeFill="background1"/>
          </w:tcPr>
          <w:p w14:paraId="11C6B5BC" w14:textId="77777777" w:rsidR="00375156" w:rsidRPr="004E6256" w:rsidRDefault="00375156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5BF" w14:textId="77777777" w:rsidTr="00612341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3"/>
          </w:tcPr>
          <w:p w14:paraId="11C6B5BE" w14:textId="6007A0E5" w:rsidR="00375156" w:rsidRPr="004E6256" w:rsidRDefault="00375156" w:rsidP="00220A46">
            <w:pPr>
              <w:jc w:val="center"/>
              <w:rPr>
                <w:color w:val="002060"/>
              </w:rPr>
            </w:pPr>
            <w:bookmarkStart w:id="4" w:name="_Hlk54098630"/>
            <w:r w:rsidRPr="004E6256">
              <w:rPr>
                <w:color w:val="002060"/>
              </w:rPr>
              <w:t>REGISTERED OFFICE ADDRESS</w:t>
            </w:r>
          </w:p>
        </w:tc>
      </w:tr>
      <w:tr w:rsidR="004E6256" w:rsidRPr="004E6256" w14:paraId="11C6B5C2" w14:textId="77777777" w:rsidTr="00612341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5C0" w14:textId="77777777" w:rsidR="00375156" w:rsidRPr="004E6256" w:rsidRDefault="00375156" w:rsidP="00612341">
            <w:pPr>
              <w:rPr>
                <w:b w:val="0"/>
                <w:bCs/>
                <w:color w:val="002060"/>
              </w:rPr>
            </w:pPr>
            <w:r w:rsidRPr="004E6256">
              <w:rPr>
                <w:b w:val="0"/>
                <w:bCs/>
                <w:color w:val="002060"/>
              </w:rPr>
              <w:t>ADDRESS LINE 1</w:t>
            </w:r>
          </w:p>
        </w:tc>
        <w:tc>
          <w:tcPr>
            <w:tcW w:w="3411" w:type="pct"/>
            <w:gridSpan w:val="2"/>
            <w:shd w:val="clear" w:color="auto" w:fill="FFFFFF" w:themeFill="background1"/>
          </w:tcPr>
          <w:p w14:paraId="11C6B5C1" w14:textId="77777777" w:rsidR="00375156" w:rsidRPr="004E6256" w:rsidRDefault="00375156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5C5" w14:textId="77777777" w:rsidTr="00612341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5C3" w14:textId="77777777" w:rsidR="00375156" w:rsidRPr="004E6256" w:rsidRDefault="00375156" w:rsidP="00612341">
            <w:pPr>
              <w:rPr>
                <w:b w:val="0"/>
                <w:bCs/>
                <w:color w:val="002060"/>
              </w:rPr>
            </w:pPr>
            <w:r w:rsidRPr="004E6256">
              <w:rPr>
                <w:b w:val="0"/>
                <w:bCs/>
                <w:color w:val="002060"/>
              </w:rPr>
              <w:t>ADDRESS LINE 2</w:t>
            </w:r>
          </w:p>
        </w:tc>
        <w:tc>
          <w:tcPr>
            <w:tcW w:w="3411" w:type="pct"/>
            <w:gridSpan w:val="2"/>
            <w:shd w:val="clear" w:color="auto" w:fill="FFFFFF" w:themeFill="background1"/>
          </w:tcPr>
          <w:p w14:paraId="11C6B5C4" w14:textId="77777777" w:rsidR="00375156" w:rsidRPr="004E6256" w:rsidRDefault="00375156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5C8" w14:textId="77777777" w:rsidTr="00612341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5C6" w14:textId="77777777" w:rsidR="00375156" w:rsidRPr="004E6256" w:rsidRDefault="00375156" w:rsidP="00612341">
            <w:pPr>
              <w:rPr>
                <w:b w:val="0"/>
                <w:bCs/>
                <w:color w:val="002060"/>
              </w:rPr>
            </w:pPr>
            <w:r w:rsidRPr="004E6256">
              <w:rPr>
                <w:b w:val="0"/>
                <w:bCs/>
                <w:color w:val="002060"/>
              </w:rPr>
              <w:t>TOWN</w:t>
            </w:r>
          </w:p>
        </w:tc>
        <w:tc>
          <w:tcPr>
            <w:tcW w:w="3411" w:type="pct"/>
            <w:gridSpan w:val="2"/>
            <w:shd w:val="clear" w:color="auto" w:fill="FFFFFF" w:themeFill="background1"/>
          </w:tcPr>
          <w:p w14:paraId="11C6B5C7" w14:textId="77777777" w:rsidR="00375156" w:rsidRPr="004E6256" w:rsidRDefault="00375156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5CB" w14:textId="77777777" w:rsidTr="00612341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5C9" w14:textId="77777777" w:rsidR="00375156" w:rsidRPr="004E6256" w:rsidRDefault="00375156" w:rsidP="00612341">
            <w:pPr>
              <w:rPr>
                <w:b w:val="0"/>
                <w:bCs/>
                <w:color w:val="002060"/>
              </w:rPr>
            </w:pPr>
            <w:r w:rsidRPr="004E6256">
              <w:rPr>
                <w:b w:val="0"/>
                <w:bCs/>
                <w:color w:val="002060"/>
              </w:rPr>
              <w:t>COUNTY</w:t>
            </w:r>
          </w:p>
        </w:tc>
        <w:tc>
          <w:tcPr>
            <w:tcW w:w="3411" w:type="pct"/>
            <w:gridSpan w:val="2"/>
            <w:shd w:val="clear" w:color="auto" w:fill="FFFFFF" w:themeFill="background1"/>
          </w:tcPr>
          <w:p w14:paraId="11C6B5CA" w14:textId="77777777" w:rsidR="00375156" w:rsidRPr="004E6256" w:rsidRDefault="00375156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5CE" w14:textId="77777777" w:rsidTr="00600821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5CC" w14:textId="77777777" w:rsidR="00600821" w:rsidRPr="004E6256" w:rsidRDefault="00600821" w:rsidP="00612341">
            <w:pPr>
              <w:rPr>
                <w:b w:val="0"/>
                <w:bCs/>
                <w:color w:val="002060"/>
              </w:rPr>
            </w:pPr>
            <w:r w:rsidRPr="004E6256">
              <w:rPr>
                <w:b w:val="0"/>
                <w:bCs/>
                <w:color w:val="002060"/>
              </w:rPr>
              <w:t>POST CODE</w:t>
            </w:r>
          </w:p>
        </w:tc>
        <w:tc>
          <w:tcPr>
            <w:tcW w:w="1137" w:type="pct"/>
            <w:shd w:val="clear" w:color="auto" w:fill="FFFFFF" w:themeFill="background1"/>
          </w:tcPr>
          <w:p w14:paraId="11C6B5CD" w14:textId="77777777" w:rsidR="00600821" w:rsidRPr="004E6256" w:rsidRDefault="00600821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5D1" w14:textId="77777777" w:rsidTr="00612341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5CF" w14:textId="77777777" w:rsidR="00375156" w:rsidRPr="004E6256" w:rsidRDefault="00375156" w:rsidP="00D160BE">
            <w:pPr>
              <w:rPr>
                <w:b w:val="0"/>
                <w:bCs/>
                <w:color w:val="002060"/>
              </w:rPr>
            </w:pPr>
            <w:r w:rsidRPr="004E6256">
              <w:rPr>
                <w:b w:val="0"/>
                <w:bCs/>
                <w:color w:val="002060"/>
              </w:rPr>
              <w:t xml:space="preserve">COUNTRY </w:t>
            </w:r>
            <w:r w:rsidR="00D160BE" w:rsidRPr="004E6256">
              <w:rPr>
                <w:b w:val="0"/>
                <w:bCs/>
                <w:i/>
                <w:iCs/>
                <w:color w:val="002060"/>
              </w:rPr>
              <w:t>(if not UK)</w:t>
            </w:r>
          </w:p>
        </w:tc>
        <w:tc>
          <w:tcPr>
            <w:tcW w:w="3411" w:type="pct"/>
            <w:gridSpan w:val="2"/>
            <w:shd w:val="clear" w:color="auto" w:fill="FFFFFF" w:themeFill="background1"/>
          </w:tcPr>
          <w:p w14:paraId="11C6B5D0" w14:textId="77777777" w:rsidR="00375156" w:rsidRPr="004E6256" w:rsidRDefault="00375156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bookmarkEnd w:id="4"/>
      <w:tr w:rsidR="004E6256" w:rsidRPr="004E6256" w14:paraId="11C6B5D8" w14:textId="77777777" w:rsidTr="00771612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5D6" w14:textId="06B1231C" w:rsidR="00771612" w:rsidRPr="004E6256" w:rsidRDefault="00220A46" w:rsidP="00612341">
            <w:pPr>
              <w:rPr>
                <w:color w:val="002060"/>
              </w:rPr>
            </w:pPr>
            <w:r w:rsidRPr="004E6256">
              <w:rPr>
                <w:color w:val="002060"/>
              </w:rPr>
              <w:t xml:space="preserve">PLEASE SUPPLY THE </w:t>
            </w:r>
            <w:r w:rsidR="00771612" w:rsidRPr="004E6256">
              <w:rPr>
                <w:color w:val="002060"/>
              </w:rPr>
              <w:t xml:space="preserve">TOTAL </w:t>
            </w:r>
            <w:r w:rsidR="001B12E1">
              <w:rPr>
                <w:color w:val="002060"/>
              </w:rPr>
              <w:t xml:space="preserve">SHARES </w:t>
            </w:r>
            <w:r w:rsidR="00771612" w:rsidRPr="004E6256">
              <w:rPr>
                <w:color w:val="002060"/>
              </w:rPr>
              <w:t>ALLOTED</w:t>
            </w:r>
            <w:r w:rsidRPr="004E6256">
              <w:rPr>
                <w:color w:val="002060"/>
              </w:rPr>
              <w:t xml:space="preserve"> AND CLASS</w:t>
            </w:r>
          </w:p>
        </w:tc>
        <w:tc>
          <w:tcPr>
            <w:tcW w:w="1137" w:type="pct"/>
            <w:shd w:val="clear" w:color="auto" w:fill="FFFFFF" w:themeFill="background1"/>
          </w:tcPr>
          <w:p w14:paraId="11C6B5D7" w14:textId="77777777" w:rsidR="00771612" w:rsidRPr="004E6256" w:rsidRDefault="00771612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5DA" w14:textId="77777777" w:rsidTr="00612341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3"/>
          </w:tcPr>
          <w:p w14:paraId="11C6B5D9" w14:textId="25902091" w:rsidR="00375156" w:rsidRPr="004E6256" w:rsidRDefault="00220A46" w:rsidP="00612341">
            <w:pPr>
              <w:rPr>
                <w:b w:val="0"/>
                <w:bCs/>
                <w:color w:val="002060"/>
              </w:rPr>
            </w:pPr>
            <w:r w:rsidRPr="004E6256">
              <w:rPr>
                <w:color w:val="002060"/>
              </w:rPr>
              <w:t xml:space="preserve">3 IN 6 PERSONAL AUTHENTIFICATION DETAILS </w:t>
            </w:r>
            <w:r w:rsidRPr="004E6256">
              <w:rPr>
                <w:b w:val="0"/>
                <w:bCs/>
                <w:color w:val="002060"/>
              </w:rPr>
              <w:t xml:space="preserve">- PLEASE SUPPLY </w:t>
            </w:r>
            <w:r w:rsidR="006F49DF" w:rsidRPr="004E6256">
              <w:rPr>
                <w:b w:val="0"/>
                <w:bCs/>
                <w:color w:val="002060"/>
              </w:rPr>
              <w:t xml:space="preserve">A CONTACT NAME AND </w:t>
            </w:r>
            <w:r w:rsidRPr="004E6256">
              <w:rPr>
                <w:b w:val="0"/>
                <w:bCs/>
                <w:color w:val="002060"/>
              </w:rPr>
              <w:t>3 OF THE FOLLOWING 6</w:t>
            </w:r>
          </w:p>
        </w:tc>
      </w:tr>
      <w:tr w:rsidR="004E6256" w:rsidRPr="004E6256" w14:paraId="11C6B5DD" w14:textId="77777777" w:rsidTr="00600821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5DB" w14:textId="77777777" w:rsidR="00600821" w:rsidRPr="004E6256" w:rsidRDefault="00600821" w:rsidP="00612341">
            <w:pPr>
              <w:rPr>
                <w:color w:val="002060"/>
              </w:rPr>
            </w:pPr>
            <w:bookmarkStart w:id="5" w:name="_Hlk54098792"/>
            <w:r w:rsidRPr="004E6256">
              <w:rPr>
                <w:color w:val="002060"/>
              </w:rPr>
              <w:t>TITLE</w:t>
            </w:r>
          </w:p>
        </w:tc>
        <w:tc>
          <w:tcPr>
            <w:tcW w:w="1137" w:type="pct"/>
            <w:shd w:val="clear" w:color="auto" w:fill="FFFFFF" w:themeFill="background1"/>
          </w:tcPr>
          <w:p w14:paraId="11C6B5DC" w14:textId="77777777" w:rsidR="00600821" w:rsidRPr="004E6256" w:rsidRDefault="00600821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5E0" w14:textId="77777777" w:rsidTr="00375156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5DE" w14:textId="77777777" w:rsidR="00375156" w:rsidRPr="004E6256" w:rsidRDefault="00375156" w:rsidP="00612341">
            <w:pPr>
              <w:rPr>
                <w:color w:val="002060"/>
              </w:rPr>
            </w:pPr>
            <w:r w:rsidRPr="004E6256">
              <w:rPr>
                <w:color w:val="002060"/>
              </w:rPr>
              <w:t>FORENAME(S)</w:t>
            </w:r>
          </w:p>
        </w:tc>
        <w:tc>
          <w:tcPr>
            <w:tcW w:w="3411" w:type="pct"/>
            <w:gridSpan w:val="2"/>
            <w:shd w:val="clear" w:color="auto" w:fill="FFFFFF" w:themeFill="background1"/>
          </w:tcPr>
          <w:p w14:paraId="11C6B5DF" w14:textId="77777777" w:rsidR="00375156" w:rsidRPr="004E6256" w:rsidRDefault="00375156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1B12E1" w:rsidRPr="004E6256" w14:paraId="34649945" w14:textId="77777777" w:rsidTr="00375156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44EED2D3" w14:textId="280539FE" w:rsidR="001B12E1" w:rsidRPr="004E6256" w:rsidRDefault="001B12E1" w:rsidP="00612341">
            <w:pPr>
              <w:rPr>
                <w:color w:val="002060"/>
              </w:rPr>
            </w:pPr>
            <w:r>
              <w:rPr>
                <w:color w:val="002060"/>
              </w:rPr>
              <w:t>MIDDLE NAME(S)</w:t>
            </w:r>
          </w:p>
        </w:tc>
        <w:tc>
          <w:tcPr>
            <w:tcW w:w="3411" w:type="pct"/>
            <w:gridSpan w:val="2"/>
            <w:shd w:val="clear" w:color="auto" w:fill="FFFFFF" w:themeFill="background1"/>
          </w:tcPr>
          <w:p w14:paraId="191ACE2F" w14:textId="77777777" w:rsidR="001B12E1" w:rsidRPr="004E6256" w:rsidRDefault="001B12E1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5E3" w14:textId="77777777" w:rsidTr="00375156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5E1" w14:textId="77777777" w:rsidR="00375156" w:rsidRPr="004E6256" w:rsidRDefault="00375156" w:rsidP="00612341">
            <w:pPr>
              <w:rPr>
                <w:color w:val="002060"/>
              </w:rPr>
            </w:pPr>
            <w:r w:rsidRPr="004E6256">
              <w:rPr>
                <w:color w:val="002060"/>
              </w:rPr>
              <w:lastRenderedPageBreak/>
              <w:t>SURNAME</w:t>
            </w:r>
          </w:p>
        </w:tc>
        <w:tc>
          <w:tcPr>
            <w:tcW w:w="3411" w:type="pct"/>
            <w:gridSpan w:val="2"/>
            <w:shd w:val="clear" w:color="auto" w:fill="FFFFFF" w:themeFill="background1"/>
          </w:tcPr>
          <w:p w14:paraId="11C6B5E2" w14:textId="77777777" w:rsidR="00375156" w:rsidRPr="004E6256" w:rsidRDefault="00375156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5E6" w14:textId="77777777" w:rsidTr="00612341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5E4" w14:textId="77777777" w:rsidR="00600821" w:rsidRPr="004E6256" w:rsidRDefault="00600821" w:rsidP="00612341">
            <w:pPr>
              <w:rPr>
                <w:color w:val="002060"/>
              </w:rPr>
            </w:pPr>
            <w:r w:rsidRPr="004E6256">
              <w:rPr>
                <w:color w:val="002060"/>
              </w:rPr>
              <w:t xml:space="preserve">TOWN OF BIRTH </w:t>
            </w:r>
            <w:r w:rsidRPr="004E6256">
              <w:rPr>
                <w:b w:val="0"/>
                <w:bCs/>
                <w:i/>
                <w:iCs/>
                <w:color w:val="002060"/>
              </w:rPr>
              <w:t>(first 3 letters)</w:t>
            </w:r>
          </w:p>
        </w:tc>
        <w:tc>
          <w:tcPr>
            <w:tcW w:w="1137" w:type="pct"/>
            <w:shd w:val="clear" w:color="auto" w:fill="FFFFFF" w:themeFill="background1"/>
          </w:tcPr>
          <w:p w14:paraId="11C6B5E5" w14:textId="77777777" w:rsidR="00600821" w:rsidRPr="004E6256" w:rsidRDefault="00600821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5E9" w14:textId="77777777" w:rsidTr="00612341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5E7" w14:textId="77777777" w:rsidR="00600821" w:rsidRPr="004E6256" w:rsidRDefault="00600821" w:rsidP="00612341">
            <w:pPr>
              <w:rPr>
                <w:color w:val="002060"/>
              </w:rPr>
            </w:pPr>
            <w:r w:rsidRPr="004E6256">
              <w:rPr>
                <w:color w:val="002060"/>
              </w:rPr>
              <w:t xml:space="preserve">TELEPHONE NUMBER </w:t>
            </w:r>
            <w:r w:rsidRPr="004E6256">
              <w:rPr>
                <w:b w:val="0"/>
                <w:bCs/>
                <w:i/>
                <w:iCs/>
                <w:color w:val="002060"/>
              </w:rPr>
              <w:t>(last 3 digits)</w:t>
            </w:r>
          </w:p>
        </w:tc>
        <w:tc>
          <w:tcPr>
            <w:tcW w:w="1137" w:type="pct"/>
            <w:shd w:val="clear" w:color="auto" w:fill="FFFFFF" w:themeFill="background1"/>
          </w:tcPr>
          <w:p w14:paraId="11C6B5E8" w14:textId="77777777" w:rsidR="00600821" w:rsidRPr="004E6256" w:rsidRDefault="00600821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5EC" w14:textId="77777777" w:rsidTr="00612341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5EA" w14:textId="2E6C18A4" w:rsidR="00600821" w:rsidRPr="004E6256" w:rsidRDefault="00903CE7" w:rsidP="00612341">
            <w:pPr>
              <w:rPr>
                <w:b w:val="0"/>
                <w:color w:val="002060"/>
              </w:rPr>
            </w:pPr>
            <w:r w:rsidRPr="004E6256">
              <w:rPr>
                <w:color w:val="002060"/>
              </w:rPr>
              <w:t>NATIONAL INSURANCE NO</w:t>
            </w:r>
            <w:r w:rsidRPr="004E6256">
              <w:rPr>
                <w:b w:val="0"/>
                <w:bCs/>
                <w:color w:val="002060"/>
              </w:rPr>
              <w:t xml:space="preserve">. </w:t>
            </w:r>
            <w:r w:rsidRPr="004E6256">
              <w:rPr>
                <w:b w:val="0"/>
                <w:bCs/>
                <w:i/>
                <w:iCs/>
                <w:color w:val="002060"/>
              </w:rPr>
              <w:t>(last 3 characters e.g. 45C)</w:t>
            </w:r>
          </w:p>
        </w:tc>
        <w:tc>
          <w:tcPr>
            <w:tcW w:w="1137" w:type="pct"/>
            <w:shd w:val="clear" w:color="auto" w:fill="FFFFFF" w:themeFill="background1"/>
          </w:tcPr>
          <w:p w14:paraId="11C6B5EB" w14:textId="77777777" w:rsidR="00600821" w:rsidRPr="004E6256" w:rsidRDefault="00600821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5EF" w14:textId="77777777" w:rsidTr="00612341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5ED" w14:textId="77777777" w:rsidR="00600821" w:rsidRPr="004E6256" w:rsidRDefault="00600821" w:rsidP="00612341">
            <w:pPr>
              <w:rPr>
                <w:bCs/>
                <w:color w:val="002060"/>
              </w:rPr>
            </w:pPr>
            <w:r w:rsidRPr="004E6256">
              <w:rPr>
                <w:bCs/>
                <w:color w:val="002060"/>
              </w:rPr>
              <w:t xml:space="preserve">PASSPORT NUMBER </w:t>
            </w:r>
            <w:r w:rsidRPr="004E6256">
              <w:rPr>
                <w:b w:val="0"/>
                <w:bCs/>
                <w:i/>
                <w:iCs/>
                <w:color w:val="002060"/>
              </w:rPr>
              <w:t>(last 3 digits)</w:t>
            </w:r>
          </w:p>
        </w:tc>
        <w:tc>
          <w:tcPr>
            <w:tcW w:w="1137" w:type="pct"/>
            <w:shd w:val="clear" w:color="auto" w:fill="FFFFFF" w:themeFill="background1"/>
          </w:tcPr>
          <w:p w14:paraId="11C6B5EE" w14:textId="77777777" w:rsidR="00600821" w:rsidRPr="004E6256" w:rsidRDefault="00600821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5F2" w14:textId="77777777" w:rsidTr="00612341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5F0" w14:textId="77777777" w:rsidR="00600821" w:rsidRPr="004E6256" w:rsidRDefault="00600821" w:rsidP="00612341">
            <w:pPr>
              <w:rPr>
                <w:bCs/>
                <w:color w:val="002060"/>
              </w:rPr>
            </w:pPr>
            <w:r w:rsidRPr="004E6256">
              <w:rPr>
                <w:bCs/>
                <w:color w:val="002060"/>
              </w:rPr>
              <w:t xml:space="preserve">MOTHER’S MAIDEN NAME </w:t>
            </w:r>
            <w:r w:rsidRPr="004E6256">
              <w:rPr>
                <w:b w:val="0"/>
                <w:i/>
                <w:iCs/>
                <w:color w:val="002060"/>
              </w:rPr>
              <w:t>(</w:t>
            </w:r>
            <w:r w:rsidR="00A81EF1" w:rsidRPr="004E6256">
              <w:rPr>
                <w:b w:val="0"/>
                <w:i/>
                <w:iCs/>
                <w:color w:val="002060"/>
              </w:rPr>
              <w:t>first</w:t>
            </w:r>
            <w:r w:rsidRPr="004E6256">
              <w:rPr>
                <w:b w:val="0"/>
                <w:i/>
                <w:iCs/>
                <w:color w:val="002060"/>
              </w:rPr>
              <w:t xml:space="preserve"> 3 letters)</w:t>
            </w:r>
          </w:p>
        </w:tc>
        <w:tc>
          <w:tcPr>
            <w:tcW w:w="1137" w:type="pct"/>
            <w:shd w:val="clear" w:color="auto" w:fill="FFFFFF" w:themeFill="background1"/>
          </w:tcPr>
          <w:p w14:paraId="11C6B5F1" w14:textId="77777777" w:rsidR="00600821" w:rsidRPr="004E6256" w:rsidRDefault="00600821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1C6B5F5" w14:textId="77777777" w:rsidTr="00612341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1C6B5F3" w14:textId="77777777" w:rsidR="00600821" w:rsidRPr="004E6256" w:rsidRDefault="00600821" w:rsidP="00612341">
            <w:pPr>
              <w:rPr>
                <w:bCs/>
                <w:color w:val="002060"/>
              </w:rPr>
            </w:pPr>
            <w:r w:rsidRPr="004E6256">
              <w:rPr>
                <w:bCs/>
                <w:color w:val="002060"/>
              </w:rPr>
              <w:t xml:space="preserve">FATHER’S FIRST FORENAME </w:t>
            </w:r>
            <w:r w:rsidRPr="004E6256">
              <w:rPr>
                <w:b w:val="0"/>
                <w:i/>
                <w:iCs/>
                <w:color w:val="002060"/>
              </w:rPr>
              <w:t>(</w:t>
            </w:r>
            <w:r w:rsidR="00A81EF1" w:rsidRPr="004E6256">
              <w:rPr>
                <w:b w:val="0"/>
                <w:i/>
                <w:iCs/>
                <w:color w:val="002060"/>
              </w:rPr>
              <w:t>first</w:t>
            </w:r>
            <w:r w:rsidRPr="004E6256">
              <w:rPr>
                <w:b w:val="0"/>
                <w:i/>
                <w:iCs/>
                <w:color w:val="002060"/>
              </w:rPr>
              <w:t xml:space="preserve"> 3 letters)</w:t>
            </w:r>
          </w:p>
        </w:tc>
        <w:tc>
          <w:tcPr>
            <w:tcW w:w="1137" w:type="pct"/>
            <w:shd w:val="clear" w:color="auto" w:fill="FFFFFF" w:themeFill="background1"/>
          </w:tcPr>
          <w:p w14:paraId="11C6B5F4" w14:textId="77777777" w:rsidR="00600821" w:rsidRPr="004E6256" w:rsidRDefault="00600821" w:rsidP="006123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bookmarkEnd w:id="5"/>
    </w:tbl>
    <w:p w14:paraId="22316765" w14:textId="7DBA433F" w:rsidR="003944D8" w:rsidRPr="004E6256" w:rsidRDefault="003944D8" w:rsidP="006E1CA5">
      <w:pPr>
        <w:rPr>
          <w:color w:val="002060"/>
        </w:rPr>
      </w:pPr>
    </w:p>
    <w:tbl>
      <w:tblPr>
        <w:tblStyle w:val="ProjectTable"/>
        <w:tblW w:w="5000" w:type="pct"/>
        <w:tblLook w:val="0280" w:firstRow="0" w:lastRow="0" w:firstColumn="1" w:lastColumn="0" w:noHBand="1" w:noVBand="0"/>
      </w:tblPr>
      <w:tblGrid>
        <w:gridCol w:w="2972"/>
        <w:gridCol w:w="2126"/>
        <w:gridCol w:w="4252"/>
      </w:tblGrid>
      <w:tr w:rsidR="004E6256" w:rsidRPr="004E6256" w14:paraId="6FA25C07" w14:textId="77777777" w:rsidTr="00413FD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3"/>
          </w:tcPr>
          <w:p w14:paraId="5172172E" w14:textId="16FD09EB" w:rsidR="00220A46" w:rsidRPr="004E6256" w:rsidRDefault="00220A46" w:rsidP="001259D0">
            <w:pPr>
              <w:spacing w:before="0" w:after="180" w:line="288" w:lineRule="auto"/>
              <w:rPr>
                <w:b w:val="0"/>
                <w:color w:val="002060"/>
              </w:rPr>
            </w:pPr>
            <w:r w:rsidRPr="004E6256">
              <w:rPr>
                <w:noProof/>
                <w:color w:val="002060"/>
                <w:lang w:val="en-GB"/>
              </w:rPr>
              <mc:AlternateContent>
                <mc:Choice Requires="wpg">
                  <w:drawing>
                    <wp:anchor distT="0" distB="0" distL="114300" distR="114300" simplePos="0" relativeHeight="251660288" behindDoc="1" locked="0" layoutInCell="1" allowOverlap="1" wp14:anchorId="0E8A2CC9" wp14:editId="484C983B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250825</wp:posOffset>
                      </wp:positionV>
                      <wp:extent cx="141605" cy="141605"/>
                      <wp:effectExtent l="0" t="0" r="0" b="0"/>
                      <wp:wrapTight wrapText="bothSides">
                        <wp:wrapPolygon edited="0">
                          <wp:start x="0" y="0"/>
                          <wp:lineTo x="0" y="17435"/>
                          <wp:lineTo x="17435" y="17435"/>
                          <wp:lineTo x="17435" y="0"/>
                          <wp:lineTo x="0" y="0"/>
                        </wp:wrapPolygon>
                      </wp:wrapTight>
                      <wp:docPr id="1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8" name="Rectangle 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5B9BD5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" name="Freeform 41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ABD3164" id="Group 5" o:spid="_x0000_s1026" style="position:absolute;margin-left:.05pt;margin-top:19.75pt;width:11.15pt;height:11.15pt;z-index:-251656192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">
                      <v:rect id="Rectangle 8" o:spid="_x0000_s1027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" fillcolor="#5b9bd5" stroked="f" strokeweight="0"/>
                      <v:shape id="Freeform 41" o:spid="_x0000_s1028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wrap type="tight"/>
                    </v:group>
                  </w:pict>
                </mc:Fallback>
              </mc:AlternateContent>
            </w:r>
            <w:r w:rsidR="001259D0" w:rsidRPr="004E6256">
              <w:rPr>
                <w:color w:val="002060"/>
              </w:rPr>
              <w:br w:type="page"/>
              <w:t xml:space="preserve">   </w:t>
            </w:r>
          </w:p>
          <w:p w14:paraId="496CD7DF" w14:textId="11DFED38" w:rsidR="00306FCE" w:rsidRPr="00306FCE" w:rsidRDefault="00220A46" w:rsidP="00306FCE">
            <w:pPr>
              <w:spacing w:before="0" w:after="180" w:line="288" w:lineRule="auto"/>
              <w:rPr>
                <w:bCs/>
                <w:i/>
                <w:iCs/>
                <w:color w:val="002060"/>
              </w:rPr>
            </w:pPr>
            <w:r w:rsidRPr="004E6256">
              <w:rPr>
                <w:color w:val="002060"/>
              </w:rPr>
              <w:t xml:space="preserve">      </w:t>
            </w:r>
            <w:r w:rsidR="001259D0" w:rsidRPr="004E6256">
              <w:rPr>
                <w:color w:val="002060"/>
              </w:rPr>
              <w:t xml:space="preserve">FOREIGN CORPORATE SHAREHOLDER ONLY – </w:t>
            </w:r>
            <w:r w:rsidR="001259D0" w:rsidRPr="004E6256">
              <w:rPr>
                <w:b w:val="0"/>
                <w:bCs/>
                <w:i/>
                <w:iCs/>
                <w:color w:val="002060"/>
              </w:rPr>
              <w:t xml:space="preserve">For a shareholder who is not a </w:t>
            </w:r>
            <w:proofErr w:type="gramStart"/>
            <w:r w:rsidR="001259D0" w:rsidRPr="004E6256">
              <w:rPr>
                <w:b w:val="0"/>
                <w:bCs/>
                <w:i/>
                <w:iCs/>
                <w:color w:val="002060"/>
              </w:rPr>
              <w:t>Director</w:t>
            </w:r>
            <w:proofErr w:type="gramEnd"/>
            <w:r w:rsidR="001259D0" w:rsidRPr="004E6256">
              <w:rPr>
                <w:b w:val="0"/>
                <w:bCs/>
                <w:i/>
                <w:iCs/>
                <w:color w:val="002060"/>
              </w:rPr>
              <w:t xml:space="preserve"> or Secretary</w:t>
            </w:r>
            <w:r w:rsidR="00306FCE">
              <w:rPr>
                <w:b w:val="0"/>
                <w:bCs/>
                <w:i/>
                <w:iCs/>
                <w:color w:val="002060"/>
              </w:rPr>
              <w:t xml:space="preserve">. </w:t>
            </w:r>
          </w:p>
        </w:tc>
      </w:tr>
      <w:tr w:rsidR="004E6256" w:rsidRPr="004E6256" w14:paraId="6FB85063" w14:textId="77777777" w:rsidTr="00413FDB">
        <w:trPr>
          <w:trHeight w:val="5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42B16677" w14:textId="278DB897" w:rsidR="001259D0" w:rsidRPr="004E6256" w:rsidRDefault="001259D0" w:rsidP="001259D0">
            <w:pPr>
              <w:spacing w:before="0" w:after="180" w:line="288" w:lineRule="auto"/>
              <w:rPr>
                <w:b w:val="0"/>
                <w:color w:val="002060"/>
              </w:rPr>
            </w:pPr>
            <w:r w:rsidRPr="004E6256">
              <w:rPr>
                <w:color w:val="002060"/>
              </w:rPr>
              <w:t>COMPANY NAME</w:t>
            </w:r>
          </w:p>
        </w:tc>
        <w:tc>
          <w:tcPr>
            <w:tcW w:w="3411" w:type="pct"/>
            <w:gridSpan w:val="2"/>
            <w:shd w:val="clear" w:color="auto" w:fill="FFFFFF" w:themeFill="background1"/>
          </w:tcPr>
          <w:p w14:paraId="2AB4A8B1" w14:textId="77777777" w:rsidR="001259D0" w:rsidRPr="004E6256" w:rsidRDefault="001259D0" w:rsidP="001259D0">
            <w:pPr>
              <w:spacing w:before="0" w:after="18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0652F3E7" w14:textId="77777777" w:rsidTr="00413FDB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0CF0C7C0" w14:textId="7C634522" w:rsidR="001259D0" w:rsidRPr="004E6256" w:rsidRDefault="001259D0" w:rsidP="00220A46">
            <w:pPr>
              <w:spacing w:before="0" w:after="180"/>
              <w:rPr>
                <w:color w:val="002060"/>
              </w:rPr>
            </w:pPr>
            <w:r w:rsidRPr="004E6256">
              <w:rPr>
                <w:color w:val="002060"/>
              </w:rPr>
              <w:t>COMPANY NUMBER</w:t>
            </w:r>
          </w:p>
        </w:tc>
        <w:tc>
          <w:tcPr>
            <w:tcW w:w="3411" w:type="pct"/>
            <w:gridSpan w:val="2"/>
            <w:shd w:val="clear" w:color="auto" w:fill="FFFFFF" w:themeFill="background1"/>
          </w:tcPr>
          <w:p w14:paraId="0C2BC5E1" w14:textId="77777777" w:rsidR="001259D0" w:rsidRPr="004E6256" w:rsidRDefault="001259D0" w:rsidP="001259D0">
            <w:pPr>
              <w:spacing w:before="0" w:after="18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4863E50C" w14:textId="77777777" w:rsidTr="00413FDB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88113BD" w14:textId="5DA9D02E" w:rsidR="001259D0" w:rsidRPr="004E6256" w:rsidRDefault="001259D0" w:rsidP="001259D0">
            <w:pPr>
              <w:rPr>
                <w:color w:val="002060"/>
              </w:rPr>
            </w:pPr>
            <w:r w:rsidRPr="004E6256">
              <w:rPr>
                <w:color w:val="002060"/>
              </w:rPr>
              <w:t xml:space="preserve">REGISTRY NAME </w:t>
            </w:r>
          </w:p>
        </w:tc>
        <w:tc>
          <w:tcPr>
            <w:tcW w:w="3411" w:type="pct"/>
            <w:gridSpan w:val="2"/>
            <w:shd w:val="clear" w:color="auto" w:fill="FFFFFF" w:themeFill="background1"/>
          </w:tcPr>
          <w:p w14:paraId="2ADF0231" w14:textId="77777777" w:rsidR="001259D0" w:rsidRPr="004E6256" w:rsidRDefault="001259D0" w:rsidP="001259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2D3A8C11" w14:textId="77777777" w:rsidTr="00413FDB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62963F6" w14:textId="041BD829" w:rsidR="001259D0" w:rsidRPr="004E6256" w:rsidRDefault="001259D0" w:rsidP="001259D0">
            <w:pPr>
              <w:rPr>
                <w:color w:val="002060"/>
              </w:rPr>
            </w:pPr>
            <w:r w:rsidRPr="004E6256">
              <w:rPr>
                <w:color w:val="002060"/>
              </w:rPr>
              <w:t xml:space="preserve">LEGAL FORM </w:t>
            </w:r>
          </w:p>
        </w:tc>
        <w:tc>
          <w:tcPr>
            <w:tcW w:w="3411" w:type="pct"/>
            <w:gridSpan w:val="2"/>
            <w:shd w:val="clear" w:color="auto" w:fill="FFFFFF" w:themeFill="background1"/>
          </w:tcPr>
          <w:p w14:paraId="4CECA31E" w14:textId="77777777" w:rsidR="001259D0" w:rsidRPr="004E6256" w:rsidRDefault="001259D0" w:rsidP="001259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2050491" w14:textId="77777777" w:rsidTr="00413FDB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2BC9585C" w14:textId="071D3166" w:rsidR="001259D0" w:rsidRPr="004E6256" w:rsidRDefault="001259D0" w:rsidP="001259D0">
            <w:pPr>
              <w:rPr>
                <w:color w:val="002060"/>
              </w:rPr>
            </w:pPr>
            <w:r w:rsidRPr="004E6256">
              <w:rPr>
                <w:color w:val="002060"/>
              </w:rPr>
              <w:t xml:space="preserve">GOVERNING LAW </w:t>
            </w:r>
          </w:p>
        </w:tc>
        <w:tc>
          <w:tcPr>
            <w:tcW w:w="3411" w:type="pct"/>
            <w:gridSpan w:val="2"/>
            <w:shd w:val="clear" w:color="auto" w:fill="FFFFFF" w:themeFill="background1"/>
          </w:tcPr>
          <w:p w14:paraId="664F79EA" w14:textId="77777777" w:rsidR="001259D0" w:rsidRPr="004E6256" w:rsidRDefault="001259D0" w:rsidP="001259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00B24533" w14:textId="77777777" w:rsidTr="001259D0">
        <w:trPr>
          <w:trHeight w:val="51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3"/>
          </w:tcPr>
          <w:p w14:paraId="09C8B69F" w14:textId="77777777" w:rsidR="001259D0" w:rsidRPr="004E6256" w:rsidRDefault="001259D0" w:rsidP="001259D0">
            <w:pPr>
              <w:spacing w:before="0" w:after="180" w:line="288" w:lineRule="auto"/>
              <w:jc w:val="center"/>
              <w:rPr>
                <w:b w:val="0"/>
                <w:color w:val="002060"/>
              </w:rPr>
            </w:pPr>
          </w:p>
          <w:p w14:paraId="37638A02" w14:textId="77A4D693" w:rsidR="001259D0" w:rsidRPr="004E6256" w:rsidRDefault="001259D0" w:rsidP="001259D0">
            <w:pPr>
              <w:spacing w:before="0" w:after="180" w:line="288" w:lineRule="auto"/>
              <w:jc w:val="center"/>
              <w:rPr>
                <w:color w:val="002060"/>
              </w:rPr>
            </w:pPr>
            <w:r w:rsidRPr="004E6256">
              <w:rPr>
                <w:color w:val="002060"/>
              </w:rPr>
              <w:t>REGISTERED OFFICE ADDRESS</w:t>
            </w:r>
          </w:p>
        </w:tc>
      </w:tr>
      <w:tr w:rsidR="004E6256" w:rsidRPr="004E6256" w14:paraId="2972E0C6" w14:textId="77777777" w:rsidTr="00413FDB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52155A2B" w14:textId="77777777" w:rsidR="001259D0" w:rsidRPr="004E6256" w:rsidRDefault="001259D0" w:rsidP="00220A46">
            <w:pPr>
              <w:spacing w:before="0" w:after="180" w:line="288" w:lineRule="auto"/>
              <w:rPr>
                <w:color w:val="002060"/>
              </w:rPr>
            </w:pPr>
            <w:r w:rsidRPr="004E6256">
              <w:rPr>
                <w:color w:val="002060"/>
              </w:rPr>
              <w:t>ADDRESS LINE 1</w:t>
            </w:r>
          </w:p>
        </w:tc>
        <w:tc>
          <w:tcPr>
            <w:tcW w:w="3411" w:type="pct"/>
            <w:gridSpan w:val="2"/>
            <w:shd w:val="clear" w:color="auto" w:fill="FFFFFF" w:themeFill="background1"/>
          </w:tcPr>
          <w:p w14:paraId="1830F6A5" w14:textId="77777777" w:rsidR="001259D0" w:rsidRPr="004E6256" w:rsidRDefault="001259D0" w:rsidP="001259D0">
            <w:pPr>
              <w:spacing w:before="0" w:after="18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2D7D167B" w14:textId="77777777" w:rsidTr="00413FDB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3725D4B0" w14:textId="77777777" w:rsidR="001259D0" w:rsidRPr="004E6256" w:rsidRDefault="001259D0" w:rsidP="00220A46">
            <w:pPr>
              <w:spacing w:before="0" w:after="180" w:line="288" w:lineRule="auto"/>
              <w:rPr>
                <w:color w:val="002060"/>
              </w:rPr>
            </w:pPr>
            <w:r w:rsidRPr="004E6256">
              <w:rPr>
                <w:color w:val="002060"/>
              </w:rPr>
              <w:t>ADDRESS LINE 2</w:t>
            </w:r>
          </w:p>
        </w:tc>
        <w:tc>
          <w:tcPr>
            <w:tcW w:w="3411" w:type="pct"/>
            <w:gridSpan w:val="2"/>
            <w:shd w:val="clear" w:color="auto" w:fill="FFFFFF" w:themeFill="background1"/>
          </w:tcPr>
          <w:p w14:paraId="415D25BA" w14:textId="73DC9EA2" w:rsidR="001259D0" w:rsidRPr="004E6256" w:rsidRDefault="001259D0" w:rsidP="001259D0">
            <w:pPr>
              <w:spacing w:before="0" w:after="18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7600C1B6" w14:textId="77777777" w:rsidTr="00413FDB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32D43238" w14:textId="77777777" w:rsidR="001259D0" w:rsidRPr="004E6256" w:rsidRDefault="001259D0" w:rsidP="00220A46">
            <w:pPr>
              <w:spacing w:before="0" w:after="180" w:line="288" w:lineRule="auto"/>
              <w:rPr>
                <w:color w:val="002060"/>
              </w:rPr>
            </w:pPr>
            <w:r w:rsidRPr="004E6256">
              <w:rPr>
                <w:color w:val="002060"/>
              </w:rPr>
              <w:t>TOWN</w:t>
            </w:r>
          </w:p>
        </w:tc>
        <w:tc>
          <w:tcPr>
            <w:tcW w:w="3411" w:type="pct"/>
            <w:gridSpan w:val="2"/>
            <w:shd w:val="clear" w:color="auto" w:fill="FFFFFF" w:themeFill="background1"/>
          </w:tcPr>
          <w:p w14:paraId="11975767" w14:textId="77777777" w:rsidR="001259D0" w:rsidRPr="004E6256" w:rsidRDefault="001259D0" w:rsidP="001259D0">
            <w:pPr>
              <w:spacing w:before="0" w:after="18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2081B349" w14:textId="77777777" w:rsidTr="00413FDB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6146545" w14:textId="77777777" w:rsidR="001259D0" w:rsidRPr="004E6256" w:rsidRDefault="001259D0" w:rsidP="00220A46">
            <w:pPr>
              <w:spacing w:before="0" w:after="180" w:line="288" w:lineRule="auto"/>
              <w:rPr>
                <w:color w:val="002060"/>
              </w:rPr>
            </w:pPr>
            <w:r w:rsidRPr="004E6256">
              <w:rPr>
                <w:color w:val="002060"/>
              </w:rPr>
              <w:t>COUNTY</w:t>
            </w:r>
          </w:p>
        </w:tc>
        <w:tc>
          <w:tcPr>
            <w:tcW w:w="3411" w:type="pct"/>
            <w:gridSpan w:val="2"/>
            <w:shd w:val="clear" w:color="auto" w:fill="FFFFFF" w:themeFill="background1"/>
          </w:tcPr>
          <w:p w14:paraId="277DCF2D" w14:textId="77777777" w:rsidR="001259D0" w:rsidRPr="004E6256" w:rsidRDefault="001259D0" w:rsidP="001259D0">
            <w:pPr>
              <w:spacing w:before="0" w:after="18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7BEBC2DA" w14:textId="77777777" w:rsidTr="00413FDB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2AC7CB5E" w14:textId="77777777" w:rsidR="001259D0" w:rsidRPr="004E6256" w:rsidRDefault="001259D0" w:rsidP="00220A46">
            <w:pPr>
              <w:spacing w:before="0" w:after="180" w:line="288" w:lineRule="auto"/>
              <w:rPr>
                <w:color w:val="002060"/>
              </w:rPr>
            </w:pPr>
            <w:r w:rsidRPr="004E6256">
              <w:rPr>
                <w:color w:val="002060"/>
              </w:rPr>
              <w:t>POST CODE</w:t>
            </w:r>
          </w:p>
        </w:tc>
        <w:tc>
          <w:tcPr>
            <w:tcW w:w="1137" w:type="pct"/>
            <w:shd w:val="clear" w:color="auto" w:fill="FFFFFF" w:themeFill="background1"/>
          </w:tcPr>
          <w:p w14:paraId="4DD19270" w14:textId="77777777" w:rsidR="001259D0" w:rsidRPr="004E6256" w:rsidRDefault="001259D0" w:rsidP="001259D0">
            <w:pPr>
              <w:spacing w:before="0" w:after="18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3EAB6EA9" w14:textId="77777777" w:rsidTr="00413FDB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E9F222E" w14:textId="53C7F525" w:rsidR="001259D0" w:rsidRPr="004E6256" w:rsidRDefault="001259D0" w:rsidP="00220A46">
            <w:pPr>
              <w:spacing w:before="0" w:after="180" w:line="288" w:lineRule="auto"/>
              <w:rPr>
                <w:color w:val="002060"/>
              </w:rPr>
            </w:pPr>
            <w:r w:rsidRPr="004E6256">
              <w:rPr>
                <w:color w:val="002060"/>
              </w:rPr>
              <w:t>COUNTRY</w:t>
            </w:r>
          </w:p>
        </w:tc>
        <w:tc>
          <w:tcPr>
            <w:tcW w:w="3411" w:type="pct"/>
            <w:gridSpan w:val="2"/>
            <w:shd w:val="clear" w:color="auto" w:fill="FFFFFF" w:themeFill="background1"/>
          </w:tcPr>
          <w:p w14:paraId="59EEF149" w14:textId="77777777" w:rsidR="001259D0" w:rsidRPr="004E6256" w:rsidRDefault="001259D0" w:rsidP="001259D0">
            <w:pPr>
              <w:spacing w:before="0" w:after="18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7B4B2AB4" w14:textId="77777777" w:rsidTr="00413FDB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66E98CF3" w14:textId="50CB0EA5" w:rsidR="001259D0" w:rsidRPr="004E6256" w:rsidRDefault="001B12E1" w:rsidP="001259D0">
            <w:pPr>
              <w:spacing w:before="0" w:after="180" w:line="288" w:lineRule="auto"/>
              <w:rPr>
                <w:color w:val="002060"/>
              </w:rPr>
            </w:pPr>
            <w:r w:rsidRPr="004E6256">
              <w:rPr>
                <w:color w:val="002060"/>
              </w:rPr>
              <w:t xml:space="preserve">PLEASE SUPPLY THE TOTAL </w:t>
            </w:r>
            <w:r>
              <w:rPr>
                <w:color w:val="002060"/>
              </w:rPr>
              <w:t xml:space="preserve">SHARES </w:t>
            </w:r>
            <w:r w:rsidRPr="004E6256">
              <w:rPr>
                <w:color w:val="002060"/>
              </w:rPr>
              <w:t>ALLOTED AND CLASS</w:t>
            </w:r>
          </w:p>
        </w:tc>
        <w:tc>
          <w:tcPr>
            <w:tcW w:w="1137" w:type="pct"/>
            <w:shd w:val="clear" w:color="auto" w:fill="FFFFFF" w:themeFill="background1"/>
          </w:tcPr>
          <w:p w14:paraId="28D12A29" w14:textId="77777777" w:rsidR="001259D0" w:rsidRPr="004E6256" w:rsidRDefault="001259D0" w:rsidP="001259D0">
            <w:pPr>
              <w:spacing w:before="0" w:after="18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061B90A2" w14:textId="77777777" w:rsidTr="00413FDB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3"/>
          </w:tcPr>
          <w:p w14:paraId="61BE5E23" w14:textId="77777777" w:rsidR="001259D0" w:rsidRPr="004E6256" w:rsidRDefault="001259D0" w:rsidP="001259D0">
            <w:pPr>
              <w:spacing w:before="0" w:after="180" w:line="288" w:lineRule="auto"/>
              <w:rPr>
                <w:b w:val="0"/>
                <w:color w:val="002060"/>
              </w:rPr>
            </w:pPr>
          </w:p>
          <w:p w14:paraId="4C4D388A" w14:textId="2C2FC012" w:rsidR="001259D0" w:rsidRPr="004E6256" w:rsidRDefault="00220A46" w:rsidP="001259D0">
            <w:pPr>
              <w:spacing w:before="0" w:after="180" w:line="288" w:lineRule="auto"/>
              <w:rPr>
                <w:b w:val="0"/>
                <w:bCs/>
                <w:i/>
                <w:iCs/>
                <w:color w:val="002060"/>
              </w:rPr>
            </w:pPr>
            <w:r w:rsidRPr="004E6256">
              <w:rPr>
                <w:color w:val="002060"/>
              </w:rPr>
              <w:lastRenderedPageBreak/>
              <w:t xml:space="preserve">AUTHENTIFICATION DETAILS </w:t>
            </w:r>
            <w:r w:rsidR="001259D0" w:rsidRPr="004E6256">
              <w:rPr>
                <w:b w:val="0"/>
                <w:bCs/>
                <w:i/>
                <w:iCs/>
                <w:color w:val="002060"/>
              </w:rPr>
              <w:t xml:space="preserve">– For a </w:t>
            </w:r>
            <w:proofErr w:type="gramStart"/>
            <w:r w:rsidR="001259D0" w:rsidRPr="004E6256">
              <w:rPr>
                <w:b w:val="0"/>
                <w:bCs/>
                <w:i/>
                <w:iCs/>
                <w:color w:val="002060"/>
              </w:rPr>
              <w:t>Director</w:t>
            </w:r>
            <w:proofErr w:type="gramEnd"/>
            <w:r w:rsidR="001259D0" w:rsidRPr="004E6256">
              <w:rPr>
                <w:b w:val="0"/>
                <w:bCs/>
                <w:i/>
                <w:iCs/>
                <w:color w:val="002060"/>
              </w:rPr>
              <w:t xml:space="preserve"> of the </w:t>
            </w:r>
            <w:proofErr w:type="gramStart"/>
            <w:r w:rsidR="001259D0" w:rsidRPr="004E6256">
              <w:rPr>
                <w:b w:val="0"/>
                <w:bCs/>
                <w:i/>
                <w:iCs/>
                <w:color w:val="002060"/>
              </w:rPr>
              <w:t>above named</w:t>
            </w:r>
            <w:proofErr w:type="gramEnd"/>
            <w:r w:rsidR="001259D0" w:rsidRPr="004E6256">
              <w:rPr>
                <w:b w:val="0"/>
                <w:bCs/>
                <w:i/>
                <w:iCs/>
                <w:color w:val="002060"/>
              </w:rPr>
              <w:t xml:space="preserve"> company.  This information is required by </w:t>
            </w:r>
            <w:proofErr w:type="gramStart"/>
            <w:r w:rsidR="001259D0" w:rsidRPr="004E6256">
              <w:rPr>
                <w:b w:val="0"/>
                <w:bCs/>
                <w:i/>
                <w:iCs/>
                <w:color w:val="002060"/>
              </w:rPr>
              <w:t>companies</w:t>
            </w:r>
            <w:proofErr w:type="gramEnd"/>
            <w:r w:rsidR="001259D0" w:rsidRPr="004E6256">
              <w:rPr>
                <w:b w:val="0"/>
                <w:bCs/>
                <w:i/>
                <w:iCs/>
                <w:color w:val="002060"/>
              </w:rPr>
              <w:t xml:space="preserve"> house but does not appear on the public record</w:t>
            </w:r>
          </w:p>
          <w:p w14:paraId="0DB223FE" w14:textId="534B683B" w:rsidR="001259D0" w:rsidRPr="004E6256" w:rsidRDefault="001259D0" w:rsidP="001259D0">
            <w:pPr>
              <w:spacing w:before="0" w:after="180" w:line="288" w:lineRule="auto"/>
              <w:rPr>
                <w:bCs/>
                <w:i/>
                <w:iCs/>
                <w:color w:val="002060"/>
              </w:rPr>
            </w:pPr>
            <w:r w:rsidRPr="004E6256">
              <w:rPr>
                <w:bCs/>
                <w:i/>
                <w:iCs/>
                <w:color w:val="002060"/>
              </w:rPr>
              <w:t xml:space="preserve">Please supply a contact name and their 3 in 6 details </w:t>
            </w:r>
          </w:p>
        </w:tc>
      </w:tr>
      <w:tr w:rsidR="004E6256" w:rsidRPr="004E6256" w14:paraId="5BE81C8E" w14:textId="77777777" w:rsidTr="00413FDB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6A8843A8" w14:textId="77777777" w:rsidR="001259D0" w:rsidRPr="004E6256" w:rsidRDefault="001259D0" w:rsidP="001259D0">
            <w:pPr>
              <w:spacing w:before="0" w:after="180" w:line="288" w:lineRule="auto"/>
              <w:rPr>
                <w:color w:val="002060"/>
              </w:rPr>
            </w:pPr>
            <w:r w:rsidRPr="004E6256">
              <w:rPr>
                <w:color w:val="002060"/>
              </w:rPr>
              <w:lastRenderedPageBreak/>
              <w:t>TITLE</w:t>
            </w:r>
          </w:p>
        </w:tc>
        <w:tc>
          <w:tcPr>
            <w:tcW w:w="1137" w:type="pct"/>
            <w:shd w:val="clear" w:color="auto" w:fill="FFFFFF" w:themeFill="background1"/>
          </w:tcPr>
          <w:p w14:paraId="089875B4" w14:textId="77777777" w:rsidR="001259D0" w:rsidRPr="004E6256" w:rsidRDefault="001259D0" w:rsidP="001259D0">
            <w:pPr>
              <w:spacing w:before="0" w:after="18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41A9323F" w14:textId="77777777" w:rsidTr="00413FDB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729C6D31" w14:textId="3B533C5F" w:rsidR="001259D0" w:rsidRPr="004E6256" w:rsidRDefault="001259D0" w:rsidP="001259D0">
            <w:pPr>
              <w:spacing w:before="0" w:after="180" w:line="288" w:lineRule="auto"/>
              <w:rPr>
                <w:color w:val="002060"/>
              </w:rPr>
            </w:pPr>
            <w:r w:rsidRPr="004E6256">
              <w:rPr>
                <w:color w:val="002060"/>
              </w:rPr>
              <w:t>FORENAME(S)</w:t>
            </w:r>
          </w:p>
        </w:tc>
        <w:tc>
          <w:tcPr>
            <w:tcW w:w="3411" w:type="pct"/>
            <w:gridSpan w:val="2"/>
            <w:shd w:val="clear" w:color="auto" w:fill="FFFFFF" w:themeFill="background1"/>
          </w:tcPr>
          <w:p w14:paraId="7615E96F" w14:textId="77777777" w:rsidR="001259D0" w:rsidRPr="004E6256" w:rsidRDefault="001259D0" w:rsidP="001259D0">
            <w:pPr>
              <w:spacing w:before="0" w:after="18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1B12E1" w:rsidRPr="004E6256" w14:paraId="659CEFC2" w14:textId="77777777" w:rsidTr="00413FDB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49518EC1" w14:textId="033FD983" w:rsidR="001B12E1" w:rsidRPr="004E6256" w:rsidRDefault="001B12E1" w:rsidP="001259D0">
            <w:pPr>
              <w:rPr>
                <w:color w:val="002060"/>
              </w:rPr>
            </w:pPr>
            <w:r>
              <w:rPr>
                <w:color w:val="002060"/>
              </w:rPr>
              <w:t>MIDDLE NAME(S)</w:t>
            </w:r>
          </w:p>
        </w:tc>
        <w:tc>
          <w:tcPr>
            <w:tcW w:w="3411" w:type="pct"/>
            <w:gridSpan w:val="2"/>
            <w:shd w:val="clear" w:color="auto" w:fill="FFFFFF" w:themeFill="background1"/>
          </w:tcPr>
          <w:p w14:paraId="58DE5CDA" w14:textId="77777777" w:rsidR="001B12E1" w:rsidRPr="004E6256" w:rsidRDefault="001B12E1" w:rsidP="001259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6C3F898A" w14:textId="77777777" w:rsidTr="00413FDB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2F97C85" w14:textId="77777777" w:rsidR="001259D0" w:rsidRPr="004E6256" w:rsidRDefault="001259D0" w:rsidP="001259D0">
            <w:pPr>
              <w:spacing w:before="0" w:after="180" w:line="288" w:lineRule="auto"/>
              <w:rPr>
                <w:color w:val="002060"/>
              </w:rPr>
            </w:pPr>
            <w:r w:rsidRPr="004E6256">
              <w:rPr>
                <w:color w:val="002060"/>
              </w:rPr>
              <w:t>SURNAME</w:t>
            </w:r>
          </w:p>
        </w:tc>
        <w:tc>
          <w:tcPr>
            <w:tcW w:w="3411" w:type="pct"/>
            <w:gridSpan w:val="2"/>
            <w:shd w:val="clear" w:color="auto" w:fill="FFFFFF" w:themeFill="background1"/>
          </w:tcPr>
          <w:p w14:paraId="082AC7CC" w14:textId="77777777" w:rsidR="001259D0" w:rsidRPr="004E6256" w:rsidRDefault="001259D0" w:rsidP="001259D0">
            <w:pPr>
              <w:spacing w:before="0" w:after="18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5B347BA3" w14:textId="77777777" w:rsidTr="001259D0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3"/>
          </w:tcPr>
          <w:p w14:paraId="46703F2D" w14:textId="17A9E759" w:rsidR="001259D0" w:rsidRPr="004E6256" w:rsidRDefault="009115C5" w:rsidP="001259D0">
            <w:pPr>
              <w:rPr>
                <w:color w:val="002060"/>
              </w:rPr>
            </w:pPr>
            <w:bookmarkStart w:id="6" w:name="_Hlk84516653"/>
            <w:r w:rsidRPr="004E6256">
              <w:rPr>
                <w:color w:val="002060"/>
              </w:rPr>
              <w:t xml:space="preserve">3 IN 6 PERSONAL AUTHENTIFICATION DETAILS </w:t>
            </w:r>
            <w:r w:rsidRPr="004E6256">
              <w:rPr>
                <w:b w:val="0"/>
                <w:bCs/>
                <w:color w:val="002060"/>
              </w:rPr>
              <w:t>- PLEASE SUPPLY 3 OF THE FOLLOWING 6</w:t>
            </w:r>
          </w:p>
        </w:tc>
      </w:tr>
      <w:bookmarkEnd w:id="6"/>
      <w:tr w:rsidR="004E6256" w:rsidRPr="004E6256" w14:paraId="19FCCB79" w14:textId="77777777" w:rsidTr="00413FDB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5C8C6852" w14:textId="77777777" w:rsidR="001259D0" w:rsidRPr="004E6256" w:rsidRDefault="001259D0" w:rsidP="001259D0">
            <w:pPr>
              <w:spacing w:before="0" w:after="180" w:line="288" w:lineRule="auto"/>
              <w:rPr>
                <w:b w:val="0"/>
                <w:bCs/>
                <w:color w:val="002060"/>
              </w:rPr>
            </w:pPr>
            <w:r w:rsidRPr="004E6256">
              <w:rPr>
                <w:color w:val="002060"/>
              </w:rPr>
              <w:t>TOWN OF BIRTH</w:t>
            </w:r>
            <w:r w:rsidRPr="004E6256">
              <w:rPr>
                <w:b w:val="0"/>
                <w:bCs/>
                <w:color w:val="002060"/>
              </w:rPr>
              <w:t xml:space="preserve"> </w:t>
            </w:r>
            <w:r w:rsidRPr="004E6256">
              <w:rPr>
                <w:b w:val="0"/>
                <w:bCs/>
                <w:i/>
                <w:iCs/>
                <w:color w:val="002060"/>
              </w:rPr>
              <w:t>(first 3 letters)</w:t>
            </w:r>
          </w:p>
        </w:tc>
        <w:tc>
          <w:tcPr>
            <w:tcW w:w="1137" w:type="pct"/>
            <w:shd w:val="clear" w:color="auto" w:fill="FFFFFF" w:themeFill="background1"/>
          </w:tcPr>
          <w:p w14:paraId="118AEEEE" w14:textId="77777777" w:rsidR="001259D0" w:rsidRPr="004E6256" w:rsidRDefault="001259D0" w:rsidP="001259D0">
            <w:pPr>
              <w:spacing w:before="0" w:after="18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57D17860" w14:textId="77777777" w:rsidTr="00413FDB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2169E7A" w14:textId="77777777" w:rsidR="001259D0" w:rsidRPr="004E6256" w:rsidRDefault="001259D0" w:rsidP="001259D0">
            <w:pPr>
              <w:spacing w:before="0" w:after="180" w:line="288" w:lineRule="auto"/>
              <w:rPr>
                <w:b w:val="0"/>
                <w:bCs/>
                <w:color w:val="002060"/>
              </w:rPr>
            </w:pPr>
            <w:r w:rsidRPr="004E6256">
              <w:rPr>
                <w:color w:val="002060"/>
              </w:rPr>
              <w:t>TELEPHONE NUMBER</w:t>
            </w:r>
            <w:r w:rsidRPr="004E6256">
              <w:rPr>
                <w:b w:val="0"/>
                <w:bCs/>
                <w:color w:val="002060"/>
              </w:rPr>
              <w:t xml:space="preserve"> </w:t>
            </w:r>
            <w:r w:rsidRPr="004E6256">
              <w:rPr>
                <w:b w:val="0"/>
                <w:bCs/>
                <w:i/>
                <w:iCs/>
                <w:color w:val="002060"/>
              </w:rPr>
              <w:t>(last 3 digits)</w:t>
            </w:r>
          </w:p>
        </w:tc>
        <w:tc>
          <w:tcPr>
            <w:tcW w:w="1137" w:type="pct"/>
            <w:shd w:val="clear" w:color="auto" w:fill="FFFFFF" w:themeFill="background1"/>
          </w:tcPr>
          <w:p w14:paraId="08CA66AC" w14:textId="77777777" w:rsidR="001259D0" w:rsidRPr="004E6256" w:rsidRDefault="001259D0" w:rsidP="001259D0">
            <w:pPr>
              <w:spacing w:before="0" w:after="18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293DE93B" w14:textId="77777777" w:rsidTr="00413FDB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A03D4F1" w14:textId="6B759D24" w:rsidR="001259D0" w:rsidRPr="004E6256" w:rsidRDefault="001259D0" w:rsidP="001259D0">
            <w:pPr>
              <w:spacing w:before="0" w:after="180" w:line="288" w:lineRule="auto"/>
              <w:rPr>
                <w:b w:val="0"/>
                <w:bCs/>
                <w:color w:val="002060"/>
              </w:rPr>
            </w:pPr>
            <w:r w:rsidRPr="004E6256">
              <w:rPr>
                <w:color w:val="002060"/>
              </w:rPr>
              <w:t>NATIONAL INSURANCE NO.</w:t>
            </w:r>
            <w:r w:rsidRPr="004E6256">
              <w:rPr>
                <w:b w:val="0"/>
                <w:bCs/>
                <w:color w:val="002060"/>
              </w:rPr>
              <w:t xml:space="preserve"> </w:t>
            </w:r>
            <w:r w:rsidRPr="004E6256">
              <w:rPr>
                <w:b w:val="0"/>
                <w:bCs/>
                <w:i/>
                <w:iCs/>
                <w:color w:val="002060"/>
              </w:rPr>
              <w:t xml:space="preserve">(last 3 characters </w:t>
            </w:r>
            <w:proofErr w:type="spellStart"/>
            <w:r w:rsidRPr="004E6256">
              <w:rPr>
                <w:b w:val="0"/>
                <w:bCs/>
                <w:i/>
                <w:iCs/>
                <w:color w:val="002060"/>
              </w:rPr>
              <w:t>e.g</w:t>
            </w:r>
            <w:proofErr w:type="spellEnd"/>
            <w:r w:rsidRPr="004E6256">
              <w:rPr>
                <w:b w:val="0"/>
                <w:bCs/>
                <w:i/>
                <w:iCs/>
                <w:color w:val="002060"/>
              </w:rPr>
              <w:t xml:space="preserve"> 67A)</w:t>
            </w:r>
          </w:p>
        </w:tc>
        <w:tc>
          <w:tcPr>
            <w:tcW w:w="1137" w:type="pct"/>
            <w:shd w:val="clear" w:color="auto" w:fill="FFFFFF" w:themeFill="background1"/>
          </w:tcPr>
          <w:p w14:paraId="200CE1C4" w14:textId="77777777" w:rsidR="001259D0" w:rsidRPr="004E6256" w:rsidRDefault="001259D0" w:rsidP="001259D0">
            <w:pPr>
              <w:spacing w:before="0" w:after="18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27B30F25" w14:textId="77777777" w:rsidTr="00413FDB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47294BC8" w14:textId="77777777" w:rsidR="001259D0" w:rsidRPr="004E6256" w:rsidRDefault="001259D0" w:rsidP="001259D0">
            <w:pPr>
              <w:spacing w:before="0" w:after="180" w:line="288" w:lineRule="auto"/>
              <w:rPr>
                <w:b w:val="0"/>
                <w:bCs/>
                <w:color w:val="002060"/>
              </w:rPr>
            </w:pPr>
            <w:r w:rsidRPr="004E6256">
              <w:rPr>
                <w:color w:val="002060"/>
              </w:rPr>
              <w:t>PASSPORT NUMBER</w:t>
            </w:r>
            <w:r w:rsidRPr="004E6256">
              <w:rPr>
                <w:b w:val="0"/>
                <w:bCs/>
                <w:color w:val="002060"/>
              </w:rPr>
              <w:t xml:space="preserve"> </w:t>
            </w:r>
            <w:r w:rsidRPr="004E6256">
              <w:rPr>
                <w:b w:val="0"/>
                <w:bCs/>
                <w:i/>
                <w:iCs/>
                <w:color w:val="002060"/>
              </w:rPr>
              <w:t>(last 3 digits)</w:t>
            </w:r>
          </w:p>
        </w:tc>
        <w:tc>
          <w:tcPr>
            <w:tcW w:w="1137" w:type="pct"/>
            <w:shd w:val="clear" w:color="auto" w:fill="FFFFFF" w:themeFill="background1"/>
          </w:tcPr>
          <w:p w14:paraId="164D1F36" w14:textId="77777777" w:rsidR="001259D0" w:rsidRPr="004E6256" w:rsidRDefault="001259D0" w:rsidP="001259D0">
            <w:pPr>
              <w:spacing w:before="0" w:after="18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6BA3A4E8" w14:textId="77777777" w:rsidTr="00413FDB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B58BE95" w14:textId="77777777" w:rsidR="001259D0" w:rsidRPr="004E6256" w:rsidRDefault="001259D0" w:rsidP="001259D0">
            <w:pPr>
              <w:spacing w:before="0" w:after="180" w:line="288" w:lineRule="auto"/>
              <w:rPr>
                <w:b w:val="0"/>
                <w:bCs/>
                <w:color w:val="002060"/>
              </w:rPr>
            </w:pPr>
            <w:r w:rsidRPr="004E6256">
              <w:rPr>
                <w:color w:val="002060"/>
              </w:rPr>
              <w:t>MOTHER’S MAIDEN NAME</w:t>
            </w:r>
            <w:r w:rsidRPr="004E6256">
              <w:rPr>
                <w:b w:val="0"/>
                <w:bCs/>
                <w:color w:val="002060"/>
              </w:rPr>
              <w:t xml:space="preserve"> </w:t>
            </w:r>
            <w:r w:rsidRPr="004E6256">
              <w:rPr>
                <w:b w:val="0"/>
                <w:bCs/>
                <w:i/>
                <w:iCs/>
                <w:color w:val="002060"/>
              </w:rPr>
              <w:t>(first 3 letters)</w:t>
            </w:r>
          </w:p>
        </w:tc>
        <w:tc>
          <w:tcPr>
            <w:tcW w:w="1137" w:type="pct"/>
            <w:shd w:val="clear" w:color="auto" w:fill="FFFFFF" w:themeFill="background1"/>
          </w:tcPr>
          <w:p w14:paraId="36942030" w14:textId="77777777" w:rsidR="001259D0" w:rsidRPr="004E6256" w:rsidRDefault="001259D0" w:rsidP="001259D0">
            <w:pPr>
              <w:spacing w:before="0" w:after="18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35604AB3" w14:textId="77777777" w:rsidTr="00413FDB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7FFA3F74" w14:textId="77777777" w:rsidR="001259D0" w:rsidRPr="004E6256" w:rsidRDefault="001259D0" w:rsidP="001259D0">
            <w:pPr>
              <w:spacing w:before="0" w:after="180" w:line="288" w:lineRule="auto"/>
              <w:rPr>
                <w:b w:val="0"/>
                <w:bCs/>
                <w:color w:val="002060"/>
              </w:rPr>
            </w:pPr>
            <w:r w:rsidRPr="004E6256">
              <w:rPr>
                <w:color w:val="002060"/>
              </w:rPr>
              <w:t>FATHER’S FIRST FORENAME</w:t>
            </w:r>
            <w:r w:rsidRPr="004E6256">
              <w:rPr>
                <w:b w:val="0"/>
                <w:bCs/>
                <w:color w:val="002060"/>
              </w:rPr>
              <w:t xml:space="preserve"> </w:t>
            </w:r>
            <w:r w:rsidRPr="004E6256">
              <w:rPr>
                <w:b w:val="0"/>
                <w:bCs/>
                <w:i/>
                <w:iCs/>
                <w:color w:val="002060"/>
              </w:rPr>
              <w:t>(first 3 letters)</w:t>
            </w:r>
          </w:p>
        </w:tc>
        <w:tc>
          <w:tcPr>
            <w:tcW w:w="1137" w:type="pct"/>
            <w:shd w:val="clear" w:color="auto" w:fill="FFFFFF" w:themeFill="background1"/>
          </w:tcPr>
          <w:p w14:paraId="3E6149FD" w14:textId="77777777" w:rsidR="001259D0" w:rsidRPr="004E6256" w:rsidRDefault="001259D0" w:rsidP="001259D0">
            <w:pPr>
              <w:spacing w:before="0" w:after="18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</w:tbl>
    <w:p w14:paraId="07468C81" w14:textId="3888E4A4" w:rsidR="003944D8" w:rsidRPr="004E6256" w:rsidRDefault="003944D8" w:rsidP="006E1CA5">
      <w:pPr>
        <w:rPr>
          <w:color w:val="002060"/>
        </w:rPr>
      </w:pPr>
    </w:p>
    <w:tbl>
      <w:tblPr>
        <w:tblStyle w:val="ProjectTable"/>
        <w:tblW w:w="5000" w:type="pct"/>
        <w:tblLook w:val="0280" w:firstRow="0" w:lastRow="0" w:firstColumn="1" w:lastColumn="0" w:noHBand="1" w:noVBand="0"/>
      </w:tblPr>
      <w:tblGrid>
        <w:gridCol w:w="2971"/>
        <w:gridCol w:w="709"/>
        <w:gridCol w:w="709"/>
        <w:gridCol w:w="709"/>
        <w:gridCol w:w="4252"/>
      </w:tblGrid>
      <w:tr w:rsidR="004E6256" w:rsidRPr="004E6256" w14:paraId="05312BED" w14:textId="77777777" w:rsidTr="00413FD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096B722B" w14:textId="77777777" w:rsidR="001259D0" w:rsidRPr="004E6256" w:rsidRDefault="001259D0" w:rsidP="00413FDB">
            <w:pPr>
              <w:rPr>
                <w:b w:val="0"/>
                <w:color w:val="002060"/>
              </w:rPr>
            </w:pPr>
            <w:r w:rsidRPr="004E6256">
              <w:rPr>
                <w:noProof/>
                <w:color w:val="002060"/>
                <w:lang w:val="en-GB" w:eastAsia="en-GB"/>
              </w:rPr>
              <mc:AlternateContent>
                <mc:Choice Requires="wpg">
                  <w:drawing>
                    <wp:inline distT="0" distB="0" distL="0" distR="0" wp14:anchorId="5BDC65AB" wp14:editId="3135298A">
                      <wp:extent cx="141605" cy="141605"/>
                      <wp:effectExtent l="0" t="0" r="0" b="0"/>
                      <wp:docPr id="10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11" name="Rectangle 1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5B9BD5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" name="Freeform 4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A44751E" id="Group 5" o:spid="_x0000_s1026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">
                      <v:rect id="Rectangle 11" o:spid="_x0000_s1027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" fillcolor="#5b9bd5" stroked="f" strokeweight="0"/>
                      <v:shape id="Freeform 4" o:spid="_x0000_s1028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  <w:r w:rsidRPr="004E6256">
              <w:rPr>
                <w:color w:val="002060"/>
              </w:rPr>
              <w:t xml:space="preserve">   CONTINUATION OF FOREIGN CORPORATE SHAREHOLDER ONLY</w:t>
            </w:r>
          </w:p>
          <w:p w14:paraId="55CD9A77" w14:textId="77777777" w:rsidR="00306FCE" w:rsidRDefault="00306FCE" w:rsidP="00413FDB">
            <w:pPr>
              <w:rPr>
                <w:b w:val="0"/>
                <w:bCs/>
                <w:i/>
                <w:iCs/>
                <w:color w:val="002060"/>
              </w:rPr>
            </w:pPr>
          </w:p>
          <w:p w14:paraId="4BABB4DA" w14:textId="77777777" w:rsidR="00306FCE" w:rsidRPr="00306FCE" w:rsidRDefault="00306FCE" w:rsidP="00306FCE">
            <w:pPr>
              <w:rPr>
                <w:b w:val="0"/>
                <w:color w:val="002060"/>
              </w:rPr>
            </w:pPr>
            <w:r w:rsidRPr="00306FCE">
              <w:rPr>
                <w:b w:val="0"/>
                <w:color w:val="002060"/>
              </w:rPr>
              <w:t xml:space="preserve">Please note that foreign entities cannot be entered onto the PSC register, unless they are listed on a </w:t>
            </w:r>
            <w:proofErr w:type="spellStart"/>
            <w:r w:rsidRPr="00306FCE">
              <w:rPr>
                <w:b w:val="0"/>
                <w:color w:val="002060"/>
              </w:rPr>
              <w:t>recognised</w:t>
            </w:r>
            <w:proofErr w:type="spellEnd"/>
            <w:r w:rsidRPr="00306FCE">
              <w:rPr>
                <w:b w:val="0"/>
                <w:color w:val="002060"/>
              </w:rPr>
              <w:t xml:space="preserve"> stock exchange.</w:t>
            </w:r>
            <w:r>
              <w:rPr>
                <w:b w:val="0"/>
                <w:color w:val="002060"/>
              </w:rPr>
              <w:t xml:space="preserve"> T</w:t>
            </w:r>
            <w:r w:rsidRPr="00306FCE">
              <w:rPr>
                <w:b w:val="0"/>
                <w:color w:val="002060"/>
              </w:rPr>
              <w:t xml:space="preserve">he company will need to review the shareholders of the foreign corporate shareholder and declare any shareholder who holds more than 51% of the shares in the foreign corporate shareholder. Please provide the details for any individual(s) or UK company </w:t>
            </w:r>
            <w:r>
              <w:rPr>
                <w:b w:val="0"/>
                <w:color w:val="002060"/>
              </w:rPr>
              <w:t>that</w:t>
            </w:r>
            <w:r w:rsidRPr="00306FCE">
              <w:rPr>
                <w:b w:val="0"/>
                <w:color w:val="002060"/>
              </w:rPr>
              <w:t xml:space="preserve"> hold a majority share: </w:t>
            </w:r>
          </w:p>
          <w:p w14:paraId="1545DF12" w14:textId="77777777" w:rsidR="00306FCE" w:rsidRPr="00306FCE" w:rsidRDefault="00306FCE" w:rsidP="00306FCE">
            <w:pPr>
              <w:rPr>
                <w:b w:val="0"/>
                <w:color w:val="002060"/>
              </w:rPr>
            </w:pPr>
          </w:p>
          <w:p w14:paraId="27F5364F" w14:textId="348B8125" w:rsidR="00306FCE" w:rsidRPr="004E6256" w:rsidRDefault="00306FCE" w:rsidP="00306FCE">
            <w:pPr>
              <w:rPr>
                <w:b w:val="0"/>
                <w:bCs/>
                <w:i/>
                <w:iCs/>
                <w:color w:val="002060"/>
              </w:rPr>
            </w:pPr>
            <w:r w:rsidRPr="00306FCE">
              <w:rPr>
                <w:b w:val="0"/>
                <w:color w:val="002060"/>
              </w:rPr>
              <w:t xml:space="preserve">If no individual or UK entity holds a majority share, </w:t>
            </w:r>
            <w:r>
              <w:rPr>
                <w:b w:val="0"/>
                <w:color w:val="002060"/>
              </w:rPr>
              <w:t>the company will be deemed to have</w:t>
            </w:r>
            <w:r w:rsidRPr="00306FCE">
              <w:rPr>
                <w:b w:val="0"/>
                <w:color w:val="002060"/>
              </w:rPr>
              <w:t xml:space="preserve"> no PSC</w:t>
            </w:r>
            <w:r>
              <w:rPr>
                <w:b w:val="0"/>
                <w:color w:val="002060"/>
              </w:rPr>
              <w:t>,</w:t>
            </w:r>
            <w:r w:rsidRPr="00306FCE">
              <w:rPr>
                <w:b w:val="0"/>
                <w:color w:val="002060"/>
              </w:rPr>
              <w:t xml:space="preserve"> and we will enter a statement at Companies House.</w:t>
            </w:r>
            <w:r>
              <w:rPr>
                <w:b w:val="0"/>
                <w:color w:val="002060"/>
              </w:rPr>
              <w:t xml:space="preserve"> </w:t>
            </w:r>
            <w:r w:rsidRPr="00306FCE">
              <w:rPr>
                <w:b w:val="0"/>
                <w:color w:val="002060"/>
              </w:rPr>
              <w:t xml:space="preserve">If you have a complex structure or </w:t>
            </w:r>
            <w:r>
              <w:rPr>
                <w:b w:val="0"/>
                <w:color w:val="002060"/>
              </w:rPr>
              <w:t>are unsure</w:t>
            </w:r>
            <w:r w:rsidRPr="00306FCE">
              <w:rPr>
                <w:b w:val="0"/>
                <w:color w:val="002060"/>
              </w:rPr>
              <w:t xml:space="preserve"> how to assess the PSC, please speak to us and/or seek legal advice</w:t>
            </w:r>
            <w:r>
              <w:rPr>
                <w:b w:val="0"/>
                <w:color w:val="002060"/>
              </w:rPr>
              <w:t>.</w:t>
            </w:r>
          </w:p>
        </w:tc>
      </w:tr>
      <w:tr w:rsidR="004E6256" w:rsidRPr="004E6256" w14:paraId="3584D69E" w14:textId="77777777" w:rsidTr="00413FDB">
        <w:trPr>
          <w:gridAfter w:val="1"/>
          <w:wAfter w:w="2274" w:type="pct"/>
          <w:trHeight w:val="5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4A6ED18E" w14:textId="77777777" w:rsidR="001259D0" w:rsidRPr="004E6256" w:rsidRDefault="001259D0" w:rsidP="00413FDB">
            <w:pPr>
              <w:rPr>
                <w:color w:val="002060"/>
              </w:rPr>
            </w:pPr>
            <w:r w:rsidRPr="004E6256">
              <w:rPr>
                <w:color w:val="002060"/>
              </w:rPr>
              <w:t>TITLE</w:t>
            </w:r>
          </w:p>
        </w:tc>
        <w:tc>
          <w:tcPr>
            <w:tcW w:w="1137" w:type="pct"/>
            <w:gridSpan w:val="3"/>
            <w:shd w:val="clear" w:color="auto" w:fill="FFFFFF" w:themeFill="background1"/>
          </w:tcPr>
          <w:p w14:paraId="1869FFBE" w14:textId="77777777" w:rsidR="001259D0" w:rsidRPr="004E6256" w:rsidRDefault="001259D0" w:rsidP="00413F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63B30C5C" w14:textId="77777777" w:rsidTr="00413FDB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442A46E3" w14:textId="77777777" w:rsidR="001259D0" w:rsidRPr="004E6256" w:rsidRDefault="001259D0" w:rsidP="00413FDB">
            <w:pPr>
              <w:rPr>
                <w:color w:val="002060"/>
              </w:rPr>
            </w:pPr>
            <w:r w:rsidRPr="004E6256">
              <w:rPr>
                <w:color w:val="002060"/>
              </w:rPr>
              <w:t>FIRST FORENAME(S)</w:t>
            </w:r>
          </w:p>
        </w:tc>
        <w:tc>
          <w:tcPr>
            <w:tcW w:w="3411" w:type="pct"/>
            <w:gridSpan w:val="4"/>
            <w:shd w:val="clear" w:color="auto" w:fill="FFFFFF" w:themeFill="background1"/>
          </w:tcPr>
          <w:p w14:paraId="24EE43FD" w14:textId="77777777" w:rsidR="001259D0" w:rsidRPr="004E6256" w:rsidRDefault="001259D0" w:rsidP="00413F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1B12E1" w:rsidRPr="004E6256" w14:paraId="5C34BFCC" w14:textId="77777777" w:rsidTr="00413FDB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2441670" w14:textId="75ABCDD0" w:rsidR="001B12E1" w:rsidRPr="004E6256" w:rsidRDefault="001B12E1" w:rsidP="00413FDB">
            <w:pPr>
              <w:rPr>
                <w:color w:val="002060"/>
              </w:rPr>
            </w:pPr>
            <w:r>
              <w:rPr>
                <w:color w:val="002060"/>
              </w:rPr>
              <w:t>MIDDLE NAME(S)</w:t>
            </w:r>
          </w:p>
        </w:tc>
        <w:tc>
          <w:tcPr>
            <w:tcW w:w="3411" w:type="pct"/>
            <w:gridSpan w:val="4"/>
            <w:shd w:val="clear" w:color="auto" w:fill="FFFFFF" w:themeFill="background1"/>
          </w:tcPr>
          <w:p w14:paraId="591D82EE" w14:textId="77777777" w:rsidR="001B12E1" w:rsidRPr="004E6256" w:rsidRDefault="001B12E1" w:rsidP="00413F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48969A6B" w14:textId="77777777" w:rsidTr="00413FDB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66EE2240" w14:textId="77777777" w:rsidR="001259D0" w:rsidRPr="004E6256" w:rsidRDefault="001259D0" w:rsidP="00413FDB">
            <w:pPr>
              <w:rPr>
                <w:color w:val="002060"/>
              </w:rPr>
            </w:pPr>
            <w:r w:rsidRPr="004E6256">
              <w:rPr>
                <w:color w:val="002060"/>
              </w:rPr>
              <w:t>SURNAME</w:t>
            </w:r>
          </w:p>
        </w:tc>
        <w:tc>
          <w:tcPr>
            <w:tcW w:w="3411" w:type="pct"/>
            <w:gridSpan w:val="4"/>
            <w:shd w:val="clear" w:color="auto" w:fill="FFFFFF" w:themeFill="background1"/>
          </w:tcPr>
          <w:p w14:paraId="58A4E29E" w14:textId="77777777" w:rsidR="001259D0" w:rsidRPr="004E6256" w:rsidRDefault="001259D0" w:rsidP="00413F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 w:rsidRPr="004E6256">
              <w:rPr>
                <w:color w:val="002060"/>
              </w:rPr>
              <w:t xml:space="preserve"> </w:t>
            </w:r>
          </w:p>
        </w:tc>
      </w:tr>
      <w:tr w:rsidR="004E6256" w:rsidRPr="004E6256" w14:paraId="07543DFF" w14:textId="77777777" w:rsidTr="00413FDB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54AEDE9A" w14:textId="77777777" w:rsidR="001259D0" w:rsidRPr="004E6256" w:rsidRDefault="001259D0" w:rsidP="00413FDB">
            <w:pPr>
              <w:rPr>
                <w:color w:val="002060"/>
              </w:rPr>
            </w:pPr>
            <w:r w:rsidRPr="004E6256">
              <w:rPr>
                <w:color w:val="002060"/>
              </w:rPr>
              <w:t>DATE OF BIRTH</w:t>
            </w:r>
          </w:p>
        </w:tc>
        <w:tc>
          <w:tcPr>
            <w:tcW w:w="379" w:type="pct"/>
            <w:shd w:val="clear" w:color="auto" w:fill="FFFFFF" w:themeFill="background1"/>
          </w:tcPr>
          <w:p w14:paraId="539E8AB8" w14:textId="77777777" w:rsidR="001259D0" w:rsidRPr="004E6256" w:rsidRDefault="001259D0" w:rsidP="00413F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79" w:type="pct"/>
            <w:shd w:val="clear" w:color="auto" w:fill="FFFFFF" w:themeFill="background1"/>
          </w:tcPr>
          <w:p w14:paraId="043C8758" w14:textId="77777777" w:rsidR="001259D0" w:rsidRPr="004E6256" w:rsidRDefault="001259D0" w:rsidP="00413FDB">
            <w:pPr>
              <w:rPr>
                <w:color w:val="002060"/>
              </w:rPr>
            </w:pPr>
          </w:p>
        </w:tc>
        <w:tc>
          <w:tcPr>
            <w:tcW w:w="379" w:type="pct"/>
            <w:shd w:val="clear" w:color="auto" w:fill="FFFFFF" w:themeFill="background1"/>
          </w:tcPr>
          <w:p w14:paraId="2120EDEC" w14:textId="77777777" w:rsidR="001259D0" w:rsidRPr="004E6256" w:rsidRDefault="001259D0" w:rsidP="00413F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7500F42F" w14:textId="77777777" w:rsidTr="00413FDB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45DB0926" w14:textId="77777777" w:rsidR="001259D0" w:rsidRPr="004E6256" w:rsidRDefault="001259D0" w:rsidP="00413FDB">
            <w:pPr>
              <w:rPr>
                <w:color w:val="002060"/>
              </w:rPr>
            </w:pPr>
            <w:r w:rsidRPr="004E6256">
              <w:rPr>
                <w:color w:val="002060"/>
              </w:rPr>
              <w:lastRenderedPageBreak/>
              <w:t>NATIONALITY</w:t>
            </w:r>
          </w:p>
        </w:tc>
        <w:tc>
          <w:tcPr>
            <w:tcW w:w="3411" w:type="pct"/>
            <w:gridSpan w:val="4"/>
            <w:shd w:val="clear" w:color="auto" w:fill="FFFFFF" w:themeFill="background1"/>
          </w:tcPr>
          <w:p w14:paraId="7EFAC267" w14:textId="77777777" w:rsidR="001259D0" w:rsidRPr="004E6256" w:rsidRDefault="001259D0" w:rsidP="00413F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 w:rsidRPr="004E6256">
              <w:rPr>
                <w:color w:val="002060"/>
              </w:rPr>
              <w:t xml:space="preserve"> </w:t>
            </w:r>
          </w:p>
        </w:tc>
      </w:tr>
      <w:tr w:rsidR="004E6256" w:rsidRPr="004E6256" w14:paraId="67762B36" w14:textId="77777777" w:rsidTr="00413FDB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044F0B6E" w14:textId="77777777" w:rsidR="001259D0" w:rsidRPr="004E6256" w:rsidRDefault="001259D0" w:rsidP="00C72515">
            <w:pPr>
              <w:jc w:val="center"/>
              <w:rPr>
                <w:color w:val="002060"/>
              </w:rPr>
            </w:pPr>
            <w:r w:rsidRPr="004E6256">
              <w:rPr>
                <w:color w:val="002060"/>
              </w:rPr>
              <w:t>RESIDENTIAL ADDRESS</w:t>
            </w:r>
          </w:p>
        </w:tc>
      </w:tr>
      <w:tr w:rsidR="004E6256" w:rsidRPr="004E6256" w14:paraId="28422B12" w14:textId="77777777" w:rsidTr="00413FDB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3B64B5EC" w14:textId="77777777" w:rsidR="001259D0" w:rsidRPr="004E6256" w:rsidRDefault="001259D0" w:rsidP="00C72515">
            <w:pPr>
              <w:rPr>
                <w:b w:val="0"/>
                <w:bCs/>
                <w:color w:val="002060"/>
              </w:rPr>
            </w:pPr>
            <w:r w:rsidRPr="004E6256">
              <w:rPr>
                <w:b w:val="0"/>
                <w:bCs/>
                <w:color w:val="002060"/>
              </w:rPr>
              <w:t>ADDRESS LINE 1</w:t>
            </w:r>
          </w:p>
        </w:tc>
        <w:tc>
          <w:tcPr>
            <w:tcW w:w="3411" w:type="pct"/>
            <w:gridSpan w:val="4"/>
            <w:shd w:val="clear" w:color="auto" w:fill="FFFFFF" w:themeFill="background1"/>
          </w:tcPr>
          <w:p w14:paraId="21A3E984" w14:textId="77777777" w:rsidR="001259D0" w:rsidRPr="004E6256" w:rsidRDefault="001259D0" w:rsidP="00413F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7FCC4A8A" w14:textId="77777777" w:rsidTr="00413FDB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0D7B1B46" w14:textId="77777777" w:rsidR="001259D0" w:rsidRPr="004E6256" w:rsidRDefault="001259D0" w:rsidP="00413FDB">
            <w:pPr>
              <w:rPr>
                <w:b w:val="0"/>
                <w:bCs/>
                <w:color w:val="002060"/>
              </w:rPr>
            </w:pPr>
            <w:r w:rsidRPr="004E6256">
              <w:rPr>
                <w:b w:val="0"/>
                <w:bCs/>
                <w:color w:val="002060"/>
              </w:rPr>
              <w:t>ADDRESS LINE 2</w:t>
            </w:r>
          </w:p>
        </w:tc>
        <w:tc>
          <w:tcPr>
            <w:tcW w:w="3411" w:type="pct"/>
            <w:gridSpan w:val="4"/>
            <w:shd w:val="clear" w:color="auto" w:fill="FFFFFF" w:themeFill="background1"/>
          </w:tcPr>
          <w:p w14:paraId="46D1F5B7" w14:textId="77777777" w:rsidR="001259D0" w:rsidRPr="004E6256" w:rsidRDefault="001259D0" w:rsidP="00413F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B4D08CB" w14:textId="77777777" w:rsidTr="00413FDB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5B5480E6" w14:textId="77777777" w:rsidR="001259D0" w:rsidRPr="004E6256" w:rsidRDefault="001259D0" w:rsidP="00413FDB">
            <w:pPr>
              <w:rPr>
                <w:b w:val="0"/>
                <w:bCs/>
                <w:color w:val="002060"/>
              </w:rPr>
            </w:pPr>
            <w:r w:rsidRPr="004E6256">
              <w:rPr>
                <w:b w:val="0"/>
                <w:bCs/>
                <w:color w:val="002060"/>
              </w:rPr>
              <w:t>TOWN</w:t>
            </w:r>
          </w:p>
        </w:tc>
        <w:tc>
          <w:tcPr>
            <w:tcW w:w="3411" w:type="pct"/>
            <w:gridSpan w:val="4"/>
            <w:shd w:val="clear" w:color="auto" w:fill="FFFFFF" w:themeFill="background1"/>
          </w:tcPr>
          <w:p w14:paraId="53E1DFA1" w14:textId="77777777" w:rsidR="001259D0" w:rsidRPr="004E6256" w:rsidRDefault="001259D0" w:rsidP="00413F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396FBD6A" w14:textId="77777777" w:rsidTr="00413FDB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75571D66" w14:textId="77777777" w:rsidR="001259D0" w:rsidRPr="004E6256" w:rsidRDefault="001259D0" w:rsidP="00413FDB">
            <w:pPr>
              <w:rPr>
                <w:b w:val="0"/>
                <w:bCs/>
                <w:color w:val="002060"/>
              </w:rPr>
            </w:pPr>
            <w:r w:rsidRPr="004E6256">
              <w:rPr>
                <w:b w:val="0"/>
                <w:bCs/>
                <w:color w:val="002060"/>
              </w:rPr>
              <w:t>COUNTY</w:t>
            </w:r>
          </w:p>
        </w:tc>
        <w:tc>
          <w:tcPr>
            <w:tcW w:w="3411" w:type="pct"/>
            <w:gridSpan w:val="4"/>
            <w:shd w:val="clear" w:color="auto" w:fill="FFFFFF" w:themeFill="background1"/>
          </w:tcPr>
          <w:p w14:paraId="2A0FC11A" w14:textId="77777777" w:rsidR="001259D0" w:rsidRPr="004E6256" w:rsidRDefault="001259D0" w:rsidP="00413F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06CF7D7D" w14:textId="77777777" w:rsidTr="00413FDB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0EC2637A" w14:textId="77777777" w:rsidR="001259D0" w:rsidRPr="004E6256" w:rsidRDefault="001259D0" w:rsidP="00413FDB">
            <w:pPr>
              <w:rPr>
                <w:b w:val="0"/>
                <w:bCs/>
                <w:color w:val="002060"/>
              </w:rPr>
            </w:pPr>
            <w:r w:rsidRPr="004E6256">
              <w:rPr>
                <w:b w:val="0"/>
                <w:bCs/>
                <w:color w:val="002060"/>
              </w:rPr>
              <w:t>POST CODE</w:t>
            </w:r>
          </w:p>
        </w:tc>
        <w:tc>
          <w:tcPr>
            <w:tcW w:w="1137" w:type="pct"/>
            <w:gridSpan w:val="3"/>
            <w:shd w:val="clear" w:color="auto" w:fill="FFFFFF" w:themeFill="background1"/>
          </w:tcPr>
          <w:p w14:paraId="526EFC3C" w14:textId="77777777" w:rsidR="001259D0" w:rsidRPr="004E6256" w:rsidRDefault="001259D0" w:rsidP="00413F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  <w:r w:rsidRPr="004E6256">
              <w:rPr>
                <w:color w:val="002060"/>
              </w:rPr>
              <w:t xml:space="preserve"> </w:t>
            </w:r>
          </w:p>
        </w:tc>
      </w:tr>
      <w:tr w:rsidR="004E6256" w:rsidRPr="004E6256" w14:paraId="33429BBD" w14:textId="77777777" w:rsidTr="00413FDB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610DE944" w14:textId="77777777" w:rsidR="001259D0" w:rsidRPr="004E6256" w:rsidRDefault="001259D0" w:rsidP="00413FDB">
            <w:pPr>
              <w:rPr>
                <w:b w:val="0"/>
                <w:bCs/>
                <w:color w:val="002060"/>
              </w:rPr>
            </w:pPr>
            <w:r w:rsidRPr="004E6256">
              <w:rPr>
                <w:b w:val="0"/>
                <w:bCs/>
                <w:color w:val="002060"/>
              </w:rPr>
              <w:t>COUNTRY (IF NOT UK)</w:t>
            </w:r>
          </w:p>
        </w:tc>
        <w:tc>
          <w:tcPr>
            <w:tcW w:w="3411" w:type="pct"/>
            <w:gridSpan w:val="4"/>
            <w:shd w:val="clear" w:color="auto" w:fill="FFFFFF" w:themeFill="background1"/>
          </w:tcPr>
          <w:p w14:paraId="6DBAD321" w14:textId="77777777" w:rsidR="001259D0" w:rsidRPr="004E6256" w:rsidRDefault="001259D0" w:rsidP="00413F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2623F180" w14:textId="77777777" w:rsidTr="00413FDB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1D5D7A27" w14:textId="77777777" w:rsidR="001259D0" w:rsidRPr="004E6256" w:rsidRDefault="001259D0" w:rsidP="00C72515">
            <w:pPr>
              <w:jc w:val="center"/>
              <w:rPr>
                <w:color w:val="002060"/>
              </w:rPr>
            </w:pPr>
            <w:r w:rsidRPr="004E6256">
              <w:rPr>
                <w:color w:val="002060"/>
              </w:rPr>
              <w:t>SERVICE ADDRESS (IF DIFFERENT FROM RESIDENTIAL ADDRESS) – This will be shown on the public record</w:t>
            </w:r>
          </w:p>
        </w:tc>
      </w:tr>
      <w:tr w:rsidR="004E6256" w:rsidRPr="004E6256" w14:paraId="6F077D8E" w14:textId="77777777" w:rsidTr="00413FDB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4BF49257" w14:textId="77777777" w:rsidR="001259D0" w:rsidRPr="004E6256" w:rsidRDefault="001259D0" w:rsidP="00413FDB">
            <w:pPr>
              <w:rPr>
                <w:b w:val="0"/>
                <w:bCs/>
                <w:color w:val="002060"/>
              </w:rPr>
            </w:pPr>
            <w:r w:rsidRPr="004E6256">
              <w:rPr>
                <w:b w:val="0"/>
                <w:bCs/>
                <w:color w:val="002060"/>
              </w:rPr>
              <w:t>ADDRESS LINE 1</w:t>
            </w:r>
          </w:p>
        </w:tc>
        <w:tc>
          <w:tcPr>
            <w:tcW w:w="3411" w:type="pct"/>
            <w:gridSpan w:val="4"/>
            <w:shd w:val="clear" w:color="auto" w:fill="FFFFFF" w:themeFill="background1"/>
          </w:tcPr>
          <w:p w14:paraId="009F0174" w14:textId="77777777" w:rsidR="001259D0" w:rsidRPr="004E6256" w:rsidRDefault="001259D0" w:rsidP="00413F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16585260" w14:textId="77777777" w:rsidTr="00413FDB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0D689631" w14:textId="77777777" w:rsidR="001259D0" w:rsidRPr="004E6256" w:rsidRDefault="001259D0" w:rsidP="00413FDB">
            <w:pPr>
              <w:rPr>
                <w:b w:val="0"/>
                <w:bCs/>
                <w:color w:val="002060"/>
              </w:rPr>
            </w:pPr>
            <w:r w:rsidRPr="004E6256">
              <w:rPr>
                <w:b w:val="0"/>
                <w:bCs/>
                <w:color w:val="002060"/>
              </w:rPr>
              <w:t>ADDRESS LINE 2</w:t>
            </w:r>
          </w:p>
        </w:tc>
        <w:tc>
          <w:tcPr>
            <w:tcW w:w="3411" w:type="pct"/>
            <w:gridSpan w:val="4"/>
            <w:shd w:val="clear" w:color="auto" w:fill="FFFFFF" w:themeFill="background1"/>
          </w:tcPr>
          <w:p w14:paraId="0056A082" w14:textId="77777777" w:rsidR="001259D0" w:rsidRPr="004E6256" w:rsidRDefault="001259D0" w:rsidP="00413F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3581EE46" w14:textId="77777777" w:rsidTr="00413FDB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555CFABA" w14:textId="77777777" w:rsidR="001259D0" w:rsidRPr="004E6256" w:rsidRDefault="001259D0" w:rsidP="00413FDB">
            <w:pPr>
              <w:rPr>
                <w:b w:val="0"/>
                <w:bCs/>
                <w:color w:val="002060"/>
              </w:rPr>
            </w:pPr>
            <w:r w:rsidRPr="004E6256">
              <w:rPr>
                <w:b w:val="0"/>
                <w:bCs/>
                <w:color w:val="002060"/>
              </w:rPr>
              <w:t>TOWN</w:t>
            </w:r>
          </w:p>
        </w:tc>
        <w:tc>
          <w:tcPr>
            <w:tcW w:w="3411" w:type="pct"/>
            <w:gridSpan w:val="4"/>
            <w:shd w:val="clear" w:color="auto" w:fill="FFFFFF" w:themeFill="background1"/>
          </w:tcPr>
          <w:p w14:paraId="6B0B8F36" w14:textId="77777777" w:rsidR="001259D0" w:rsidRPr="004E6256" w:rsidRDefault="001259D0" w:rsidP="00413F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313AF83B" w14:textId="77777777" w:rsidTr="00413FDB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549EBD62" w14:textId="77777777" w:rsidR="001259D0" w:rsidRPr="004E6256" w:rsidRDefault="001259D0" w:rsidP="00413FDB">
            <w:pPr>
              <w:rPr>
                <w:b w:val="0"/>
                <w:bCs/>
                <w:color w:val="002060"/>
              </w:rPr>
            </w:pPr>
            <w:r w:rsidRPr="004E6256">
              <w:rPr>
                <w:b w:val="0"/>
                <w:bCs/>
                <w:color w:val="002060"/>
              </w:rPr>
              <w:t>COUNTY</w:t>
            </w:r>
          </w:p>
        </w:tc>
        <w:tc>
          <w:tcPr>
            <w:tcW w:w="3411" w:type="pct"/>
            <w:gridSpan w:val="4"/>
            <w:shd w:val="clear" w:color="auto" w:fill="FFFFFF" w:themeFill="background1"/>
          </w:tcPr>
          <w:p w14:paraId="68D43D27" w14:textId="77777777" w:rsidR="001259D0" w:rsidRPr="004E6256" w:rsidRDefault="001259D0" w:rsidP="00413F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685541B7" w14:textId="77777777" w:rsidTr="00413FDB">
        <w:trPr>
          <w:gridAfter w:val="1"/>
          <w:wAfter w:w="2274" w:type="pct"/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3E51BAF6" w14:textId="77777777" w:rsidR="001259D0" w:rsidRPr="004E6256" w:rsidRDefault="001259D0" w:rsidP="00413FDB">
            <w:pPr>
              <w:rPr>
                <w:b w:val="0"/>
                <w:bCs/>
                <w:color w:val="002060"/>
              </w:rPr>
            </w:pPr>
            <w:r w:rsidRPr="004E6256">
              <w:rPr>
                <w:b w:val="0"/>
                <w:bCs/>
                <w:color w:val="002060"/>
              </w:rPr>
              <w:t>POST CODE</w:t>
            </w:r>
          </w:p>
        </w:tc>
        <w:tc>
          <w:tcPr>
            <w:tcW w:w="1137" w:type="pct"/>
            <w:gridSpan w:val="3"/>
            <w:shd w:val="clear" w:color="auto" w:fill="FFFFFF" w:themeFill="background1"/>
          </w:tcPr>
          <w:p w14:paraId="607E4CCD" w14:textId="77777777" w:rsidR="001259D0" w:rsidRPr="004E6256" w:rsidRDefault="001259D0" w:rsidP="00413F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4E6256" w:rsidRPr="004E6256" w14:paraId="2E2AC7AE" w14:textId="77777777" w:rsidTr="00413FDB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29C7033E" w14:textId="57EC0645" w:rsidR="001259D0" w:rsidRPr="004E6256" w:rsidRDefault="001259D0" w:rsidP="00413FDB">
            <w:pPr>
              <w:rPr>
                <w:b w:val="0"/>
                <w:bCs/>
                <w:color w:val="002060"/>
              </w:rPr>
            </w:pPr>
            <w:r w:rsidRPr="004E6256">
              <w:rPr>
                <w:b w:val="0"/>
                <w:bCs/>
                <w:color w:val="002060"/>
              </w:rPr>
              <w:t xml:space="preserve">COUNTRY </w:t>
            </w:r>
          </w:p>
        </w:tc>
        <w:tc>
          <w:tcPr>
            <w:tcW w:w="3411" w:type="pct"/>
            <w:gridSpan w:val="4"/>
            <w:shd w:val="clear" w:color="auto" w:fill="FFFFFF" w:themeFill="background1"/>
          </w:tcPr>
          <w:p w14:paraId="52D41B5E" w14:textId="77777777" w:rsidR="001259D0" w:rsidRPr="004E6256" w:rsidRDefault="001259D0" w:rsidP="00413F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</w:tbl>
    <w:tbl>
      <w:tblPr>
        <w:tblStyle w:val="ProjectTable"/>
        <w:tblpPr w:leftFromText="180" w:rightFromText="180" w:vertAnchor="page" w:horzAnchor="margin" w:tblpY="7545"/>
        <w:tblW w:w="3864" w:type="pct"/>
        <w:tblLook w:val="0280" w:firstRow="0" w:lastRow="0" w:firstColumn="1" w:lastColumn="0" w:noHBand="1" w:noVBand="0"/>
      </w:tblPr>
      <w:tblGrid>
        <w:gridCol w:w="2973"/>
        <w:gridCol w:w="4253"/>
      </w:tblGrid>
      <w:tr w:rsidR="001B12E1" w:rsidRPr="004E6256" w14:paraId="3687D12D" w14:textId="77777777" w:rsidTr="001B12E1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2"/>
          </w:tcPr>
          <w:p w14:paraId="02314099" w14:textId="77777777" w:rsidR="001B12E1" w:rsidRPr="004E6256" w:rsidRDefault="001B12E1" w:rsidP="001B12E1">
            <w:pPr>
              <w:rPr>
                <w:color w:val="002060"/>
              </w:rPr>
            </w:pPr>
            <w:bookmarkStart w:id="7" w:name="_Hlk54098770"/>
            <w:r w:rsidRPr="004E6256">
              <w:rPr>
                <w:color w:val="002060"/>
              </w:rPr>
              <w:lastRenderedPageBreak/>
              <w:t xml:space="preserve">HMRC REGISTRATION  </w:t>
            </w:r>
          </w:p>
        </w:tc>
      </w:tr>
      <w:bookmarkEnd w:id="7"/>
      <w:tr w:rsidR="001B12E1" w:rsidRPr="004E6256" w14:paraId="0A456635" w14:textId="77777777" w:rsidTr="001B12E1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57" w:type="pct"/>
          </w:tcPr>
          <w:p w14:paraId="1370698B" w14:textId="77777777" w:rsidR="001B12E1" w:rsidRPr="004E6256" w:rsidRDefault="001B12E1" w:rsidP="001B12E1">
            <w:pPr>
              <w:rPr>
                <w:color w:val="002060"/>
              </w:rPr>
            </w:pPr>
            <w:r w:rsidRPr="004E6256">
              <w:rPr>
                <w:color w:val="002060"/>
              </w:rPr>
              <w:t>DATE ON WHICH THE COMPANY'S FIRST ACCOUNTING PERIOD IS LIKELY TO BEGIN (DD/MM/YEAR)</w:t>
            </w:r>
          </w:p>
        </w:tc>
        <w:tc>
          <w:tcPr>
            <w:tcW w:w="2943" w:type="pct"/>
            <w:shd w:val="clear" w:color="auto" w:fill="FFFFFF" w:themeFill="background1"/>
          </w:tcPr>
          <w:p w14:paraId="5A8DBAD5" w14:textId="77777777" w:rsidR="001B12E1" w:rsidRPr="004E6256" w:rsidRDefault="001B12E1" w:rsidP="001B12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1B12E1" w:rsidRPr="004E6256" w14:paraId="4C72583F" w14:textId="77777777" w:rsidTr="001B12E1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57" w:type="pct"/>
          </w:tcPr>
          <w:p w14:paraId="236EB727" w14:textId="77777777" w:rsidR="001B12E1" w:rsidRPr="004E6256" w:rsidRDefault="001B12E1" w:rsidP="001B12E1">
            <w:pPr>
              <w:rPr>
                <w:color w:val="002060"/>
              </w:rPr>
            </w:pPr>
            <w:r w:rsidRPr="004E6256">
              <w:rPr>
                <w:color w:val="002060"/>
              </w:rPr>
              <w:t>DATE TO WHICH THE COMPANY INTENDS TO PREPARE ITS FIRST ACCOUNTS (DD/MM/YEAR)</w:t>
            </w:r>
          </w:p>
        </w:tc>
        <w:tc>
          <w:tcPr>
            <w:tcW w:w="2943" w:type="pct"/>
            <w:shd w:val="clear" w:color="auto" w:fill="FFFFFF" w:themeFill="background1"/>
          </w:tcPr>
          <w:p w14:paraId="697519F9" w14:textId="77777777" w:rsidR="001B12E1" w:rsidRPr="004E6256" w:rsidRDefault="001B12E1" w:rsidP="001B12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1B12E1" w:rsidRPr="004E6256" w14:paraId="5B8F1923" w14:textId="77777777" w:rsidTr="001B12E1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2"/>
          </w:tcPr>
          <w:p w14:paraId="59B04D37" w14:textId="77777777" w:rsidR="001B12E1" w:rsidRPr="004E6256" w:rsidRDefault="001B12E1" w:rsidP="001B12E1">
            <w:pPr>
              <w:rPr>
                <w:color w:val="002060"/>
              </w:rPr>
            </w:pPr>
            <w:r w:rsidRPr="004E6256">
              <w:rPr>
                <w:color w:val="002060"/>
              </w:rPr>
              <w:t>HMRC REGISTRATION - PRINCIPAL PLACE OF BUSINESS</w:t>
            </w:r>
          </w:p>
        </w:tc>
      </w:tr>
      <w:tr w:rsidR="001B12E1" w:rsidRPr="004E6256" w14:paraId="08496636" w14:textId="77777777" w:rsidTr="001B12E1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57" w:type="pct"/>
          </w:tcPr>
          <w:p w14:paraId="1BC42B9C" w14:textId="77777777" w:rsidR="001B12E1" w:rsidRPr="004E6256" w:rsidRDefault="001B12E1" w:rsidP="001B12E1">
            <w:pPr>
              <w:rPr>
                <w:color w:val="002060"/>
              </w:rPr>
            </w:pPr>
            <w:r w:rsidRPr="004E6256">
              <w:rPr>
                <w:color w:val="002060"/>
              </w:rPr>
              <w:t xml:space="preserve">ADDRESS LINE 1 </w:t>
            </w:r>
          </w:p>
        </w:tc>
        <w:tc>
          <w:tcPr>
            <w:tcW w:w="2943" w:type="pct"/>
            <w:shd w:val="clear" w:color="auto" w:fill="FFFFFF" w:themeFill="background1"/>
          </w:tcPr>
          <w:p w14:paraId="4FC9B59F" w14:textId="77777777" w:rsidR="001B12E1" w:rsidRPr="004E6256" w:rsidRDefault="001B12E1" w:rsidP="001B12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1B12E1" w:rsidRPr="004E6256" w14:paraId="4D8F9DE6" w14:textId="77777777" w:rsidTr="001B12E1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57" w:type="pct"/>
          </w:tcPr>
          <w:p w14:paraId="02E2EA1B" w14:textId="77777777" w:rsidR="001B12E1" w:rsidRPr="004E6256" w:rsidRDefault="001B12E1" w:rsidP="001B12E1">
            <w:pPr>
              <w:rPr>
                <w:color w:val="002060"/>
              </w:rPr>
            </w:pPr>
            <w:r w:rsidRPr="004E6256">
              <w:rPr>
                <w:color w:val="002060"/>
              </w:rPr>
              <w:t xml:space="preserve">ADDRESS LINE 2 </w:t>
            </w:r>
          </w:p>
        </w:tc>
        <w:tc>
          <w:tcPr>
            <w:tcW w:w="2943" w:type="pct"/>
            <w:shd w:val="clear" w:color="auto" w:fill="FFFFFF" w:themeFill="background1"/>
          </w:tcPr>
          <w:p w14:paraId="563BC208" w14:textId="77777777" w:rsidR="001B12E1" w:rsidRPr="004E6256" w:rsidRDefault="001B12E1" w:rsidP="001B12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1B12E1" w:rsidRPr="004E6256" w14:paraId="383AE06B" w14:textId="77777777" w:rsidTr="001B12E1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57" w:type="pct"/>
          </w:tcPr>
          <w:p w14:paraId="19A96E1A" w14:textId="77777777" w:rsidR="001B12E1" w:rsidRPr="004E6256" w:rsidRDefault="001B12E1" w:rsidP="001B12E1">
            <w:pPr>
              <w:rPr>
                <w:color w:val="002060"/>
              </w:rPr>
            </w:pPr>
          </w:p>
        </w:tc>
        <w:tc>
          <w:tcPr>
            <w:tcW w:w="2943" w:type="pct"/>
            <w:shd w:val="clear" w:color="auto" w:fill="FFFFFF" w:themeFill="background1"/>
          </w:tcPr>
          <w:p w14:paraId="13F1A45B" w14:textId="77777777" w:rsidR="001B12E1" w:rsidRPr="004E6256" w:rsidRDefault="001B12E1" w:rsidP="001B12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1B12E1" w:rsidRPr="004E6256" w14:paraId="743B8CE6" w14:textId="77777777" w:rsidTr="001B12E1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57" w:type="pct"/>
          </w:tcPr>
          <w:p w14:paraId="45C04CE6" w14:textId="77777777" w:rsidR="001B12E1" w:rsidRPr="004E6256" w:rsidRDefault="001B12E1" w:rsidP="001B12E1">
            <w:pPr>
              <w:rPr>
                <w:color w:val="002060"/>
              </w:rPr>
            </w:pPr>
            <w:r w:rsidRPr="004E6256">
              <w:rPr>
                <w:color w:val="002060"/>
              </w:rPr>
              <w:t xml:space="preserve">POST TOWN </w:t>
            </w:r>
          </w:p>
        </w:tc>
        <w:tc>
          <w:tcPr>
            <w:tcW w:w="2943" w:type="pct"/>
            <w:shd w:val="clear" w:color="auto" w:fill="FFFFFF" w:themeFill="background1"/>
          </w:tcPr>
          <w:p w14:paraId="7D530033" w14:textId="77777777" w:rsidR="001B12E1" w:rsidRPr="004E6256" w:rsidRDefault="001B12E1" w:rsidP="001B12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1B12E1" w:rsidRPr="004E6256" w14:paraId="13A8348A" w14:textId="77777777" w:rsidTr="001B12E1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57" w:type="pct"/>
          </w:tcPr>
          <w:p w14:paraId="2B9954CF" w14:textId="77777777" w:rsidR="001B12E1" w:rsidRPr="004E6256" w:rsidRDefault="001B12E1" w:rsidP="001B12E1">
            <w:pPr>
              <w:rPr>
                <w:color w:val="002060"/>
              </w:rPr>
            </w:pPr>
            <w:r w:rsidRPr="004E6256">
              <w:rPr>
                <w:color w:val="002060"/>
              </w:rPr>
              <w:t xml:space="preserve">COUNTY </w:t>
            </w:r>
          </w:p>
        </w:tc>
        <w:tc>
          <w:tcPr>
            <w:tcW w:w="2943" w:type="pct"/>
            <w:shd w:val="clear" w:color="auto" w:fill="FFFFFF" w:themeFill="background1"/>
          </w:tcPr>
          <w:p w14:paraId="3457496A" w14:textId="77777777" w:rsidR="001B12E1" w:rsidRPr="004E6256" w:rsidRDefault="001B12E1" w:rsidP="001B12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  <w:tr w:rsidR="001B12E1" w:rsidRPr="004E6256" w14:paraId="7FE577A9" w14:textId="77777777" w:rsidTr="001B12E1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57" w:type="pct"/>
          </w:tcPr>
          <w:p w14:paraId="36F43B1F" w14:textId="77777777" w:rsidR="001B12E1" w:rsidRPr="004E6256" w:rsidRDefault="001B12E1" w:rsidP="001B12E1">
            <w:pPr>
              <w:rPr>
                <w:b w:val="0"/>
                <w:color w:val="002060"/>
              </w:rPr>
            </w:pPr>
            <w:r w:rsidRPr="004E6256">
              <w:rPr>
                <w:bCs/>
                <w:color w:val="002060"/>
              </w:rPr>
              <w:t xml:space="preserve">POSTCODE </w:t>
            </w:r>
          </w:p>
        </w:tc>
        <w:tc>
          <w:tcPr>
            <w:tcW w:w="2943" w:type="pct"/>
            <w:shd w:val="clear" w:color="auto" w:fill="FFFFFF" w:themeFill="background1"/>
          </w:tcPr>
          <w:p w14:paraId="528CD573" w14:textId="77777777" w:rsidR="001B12E1" w:rsidRPr="004E6256" w:rsidRDefault="001B12E1" w:rsidP="001B12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2060"/>
              </w:rPr>
            </w:pPr>
          </w:p>
        </w:tc>
      </w:tr>
    </w:tbl>
    <w:p w14:paraId="11C6B6A8" w14:textId="0355921D" w:rsidR="00422B8C" w:rsidRPr="004E6256" w:rsidRDefault="009C2978" w:rsidP="00422B8C">
      <w:pPr>
        <w:jc w:val="both"/>
        <w:rPr>
          <w:b/>
          <w:bCs/>
          <w:color w:val="002060"/>
          <w:sz w:val="24"/>
          <w:szCs w:val="24"/>
        </w:rPr>
      </w:pPr>
      <w:r w:rsidRPr="004E6256">
        <w:rPr>
          <w:b/>
          <w:bCs/>
          <w:color w:val="002060"/>
          <w:sz w:val="24"/>
          <w:szCs w:val="24"/>
        </w:rPr>
        <w:t>ADDITIONAL PRODUCTS</w:t>
      </w:r>
    </w:p>
    <w:tbl>
      <w:tblPr>
        <w:tblStyle w:val="ProjectTable"/>
        <w:tblpPr w:leftFromText="180" w:rightFromText="180" w:vertAnchor="text" w:horzAnchor="margin" w:tblpY="83"/>
        <w:tblW w:w="5000" w:type="pct"/>
        <w:tblLook w:val="0280" w:firstRow="0" w:lastRow="0" w:firstColumn="1" w:lastColumn="0" w:noHBand="1" w:noVBand="0"/>
      </w:tblPr>
      <w:tblGrid>
        <w:gridCol w:w="2971"/>
        <w:gridCol w:w="6379"/>
      </w:tblGrid>
      <w:tr w:rsidR="004E6256" w:rsidRPr="004E6256" w14:paraId="2657E4BB" w14:textId="77777777" w:rsidTr="009C297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2"/>
          </w:tcPr>
          <w:p w14:paraId="773DBCA8" w14:textId="77777777" w:rsidR="009C2978" w:rsidRPr="004E6256" w:rsidRDefault="009C2978" w:rsidP="009C2978">
            <w:pPr>
              <w:rPr>
                <w:bCs/>
                <w:i/>
                <w:iCs/>
                <w:color w:val="002060"/>
              </w:rPr>
            </w:pPr>
            <w:r w:rsidRPr="004E6256">
              <w:rPr>
                <w:color w:val="002060"/>
              </w:rPr>
              <w:br w:type="page"/>
            </w:r>
            <w:r w:rsidRPr="004E6256">
              <w:rPr>
                <w:noProof/>
                <w:color w:val="002060"/>
                <w:lang w:val="en-GB" w:eastAsia="en-GB"/>
              </w:rPr>
              <mc:AlternateContent>
                <mc:Choice Requires="wpg">
                  <w:drawing>
                    <wp:inline distT="0" distB="0" distL="0" distR="0" wp14:anchorId="5DD864BB" wp14:editId="519D3C8A">
                      <wp:extent cx="141605" cy="141605"/>
                      <wp:effectExtent l="0" t="0" r="0" b="0"/>
                      <wp:docPr id="45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46" name="Rectangle 4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5B9BD5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7" name="Freeform 47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C10FDE6" id="Group 5" o:spid="_x0000_s1026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">
                      <v:rect id="Rectangle 46" o:spid="_x0000_s1027" style="position:absolute;width:141605;height:14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" fillcolor="#5b9bd5" stroked="f" strokeweight="0"/>
                      <v:shape id="Freeform 47" o:spid="_x0000_s1028" style="position:absolute;left:58420;top:22225;width:24765;height:97155;visibility:visible;mso-wrap-style:square;v-text-anchor:top" coordsize="541,2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  <w:r w:rsidRPr="004E6256">
              <w:rPr>
                <w:color w:val="002060"/>
              </w:rPr>
              <w:t xml:space="preserve">   OPTIONAL ITEMS - </w:t>
            </w:r>
            <w:r w:rsidRPr="004E6256">
              <w:rPr>
                <w:b w:val="0"/>
                <w:bCs/>
                <w:i/>
                <w:iCs/>
                <w:color w:val="002060"/>
              </w:rPr>
              <w:t>Formation includes emailed certificate of incorporation, Articles of Association and draft Minutes of the first board meeting</w:t>
            </w:r>
          </w:p>
          <w:p w14:paraId="49DC5FE6" w14:textId="547EEF06" w:rsidR="009C2978" w:rsidRPr="004E6256" w:rsidRDefault="009C2978" w:rsidP="009C2978">
            <w:pPr>
              <w:rPr>
                <w:b w:val="0"/>
                <w:bCs/>
                <w:i/>
                <w:iCs/>
                <w:color w:val="002060"/>
              </w:rPr>
            </w:pPr>
            <w:r w:rsidRPr="004E6256">
              <w:rPr>
                <w:b w:val="0"/>
                <w:bCs/>
                <w:i/>
                <w:iCs/>
                <w:color w:val="002060"/>
              </w:rPr>
              <w:t>(Prices exclude VAT)</w:t>
            </w:r>
          </w:p>
        </w:tc>
      </w:tr>
      <w:tr w:rsidR="004E6256" w:rsidRPr="004E6256" w14:paraId="4E0E95C6" w14:textId="77777777" w:rsidTr="009C2978">
        <w:trPr>
          <w:trHeight w:val="5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4EE9C2C" w14:textId="77777777" w:rsidR="009C2978" w:rsidRPr="004E6256" w:rsidRDefault="009C2978" w:rsidP="009C2978">
            <w:pPr>
              <w:rPr>
                <w:color w:val="002060"/>
              </w:rPr>
            </w:pPr>
            <w:r w:rsidRPr="004E6256">
              <w:rPr>
                <w:color w:val="002060"/>
              </w:rPr>
              <w:t>HARD BOUND COPIES OF ARTICLES (£5.00 EACH)</w:t>
            </w:r>
          </w:p>
        </w:tc>
        <w:sdt>
          <w:sdtPr>
            <w:rPr>
              <w:color w:val="002060"/>
            </w:rPr>
            <w:id w:val="8331135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411" w:type="pct"/>
                <w:shd w:val="clear" w:color="auto" w:fill="FFFFFF" w:themeFill="background1"/>
              </w:tcPr>
              <w:p w14:paraId="20EA0D57" w14:textId="77777777" w:rsidR="009C2978" w:rsidRPr="004E6256" w:rsidRDefault="009C2978" w:rsidP="009C2978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002060"/>
                  </w:rPr>
                </w:pPr>
                <w:r w:rsidRPr="004E6256">
                  <w:rPr>
                    <w:rFonts w:ascii="MS Gothic" w:eastAsia="MS Gothic" w:hAnsi="MS Gothic" w:hint="eastAsia"/>
                    <w:color w:val="002060"/>
                  </w:rPr>
                  <w:t>☐</w:t>
                </w:r>
              </w:p>
            </w:tc>
          </w:sdtContent>
        </w:sdt>
      </w:tr>
      <w:tr w:rsidR="004E6256" w:rsidRPr="004E6256" w14:paraId="6B1D77C7" w14:textId="77777777" w:rsidTr="009C2978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2094BE99" w14:textId="1892E305" w:rsidR="009C2978" w:rsidRPr="004E6256" w:rsidRDefault="009C2978" w:rsidP="009C2978">
            <w:pPr>
              <w:rPr>
                <w:color w:val="002060"/>
              </w:rPr>
            </w:pPr>
            <w:r w:rsidRPr="004E6256">
              <w:rPr>
                <w:color w:val="002060"/>
              </w:rPr>
              <w:t>LOOSE-LEAF RING BINDER REGISTER WITH SLIPCOVER (£</w:t>
            </w:r>
            <w:r w:rsidR="0046599A" w:rsidRPr="004E6256">
              <w:rPr>
                <w:color w:val="002060"/>
              </w:rPr>
              <w:t>40</w:t>
            </w:r>
            <w:r w:rsidRPr="004E6256">
              <w:rPr>
                <w:color w:val="002060"/>
              </w:rPr>
              <w:t>.00)</w:t>
            </w:r>
          </w:p>
        </w:tc>
        <w:sdt>
          <w:sdtPr>
            <w:rPr>
              <w:color w:val="002060"/>
            </w:rPr>
            <w:id w:val="-2796483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411" w:type="pct"/>
                <w:shd w:val="clear" w:color="auto" w:fill="FFFFFF" w:themeFill="background1"/>
              </w:tcPr>
              <w:p w14:paraId="0560BC1E" w14:textId="77777777" w:rsidR="009C2978" w:rsidRPr="004E6256" w:rsidRDefault="009C2978" w:rsidP="009C2978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002060"/>
                  </w:rPr>
                </w:pPr>
                <w:r w:rsidRPr="004E6256">
                  <w:rPr>
                    <w:rFonts w:ascii="MS Gothic" w:eastAsia="MS Gothic" w:hAnsi="MS Gothic" w:hint="eastAsia"/>
                    <w:color w:val="002060"/>
                  </w:rPr>
                  <w:t>☐</w:t>
                </w:r>
              </w:p>
            </w:tc>
          </w:sdtContent>
        </w:sdt>
      </w:tr>
      <w:tr w:rsidR="004E6256" w:rsidRPr="004E6256" w14:paraId="7F65E15F" w14:textId="77777777" w:rsidTr="009C2978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648905ED" w14:textId="624B657A" w:rsidR="009C2978" w:rsidRPr="004E6256" w:rsidRDefault="009C2978" w:rsidP="009C2978">
            <w:pPr>
              <w:rPr>
                <w:color w:val="002060"/>
              </w:rPr>
            </w:pPr>
            <w:r w:rsidRPr="004E6256">
              <w:rPr>
                <w:color w:val="002060"/>
              </w:rPr>
              <w:t>LOOSE-LEAF RING BINDER REGISTER (£</w:t>
            </w:r>
            <w:r w:rsidR="0046599A" w:rsidRPr="004E6256">
              <w:rPr>
                <w:color w:val="002060"/>
              </w:rPr>
              <w:t>30</w:t>
            </w:r>
            <w:r w:rsidRPr="004E6256">
              <w:rPr>
                <w:color w:val="002060"/>
              </w:rPr>
              <w:t>.00)</w:t>
            </w:r>
          </w:p>
        </w:tc>
        <w:sdt>
          <w:sdtPr>
            <w:rPr>
              <w:color w:val="002060"/>
            </w:rPr>
            <w:id w:val="-659600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411" w:type="pct"/>
                <w:shd w:val="clear" w:color="auto" w:fill="FFFFFF" w:themeFill="background1"/>
              </w:tcPr>
              <w:p w14:paraId="77B54004" w14:textId="77777777" w:rsidR="009C2978" w:rsidRPr="004E6256" w:rsidRDefault="009C2978" w:rsidP="009C2978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002060"/>
                  </w:rPr>
                </w:pPr>
                <w:r w:rsidRPr="004E6256">
                  <w:rPr>
                    <w:rFonts w:ascii="MS Gothic" w:eastAsia="MS Gothic" w:hAnsi="MS Gothic" w:hint="eastAsia"/>
                    <w:color w:val="002060"/>
                  </w:rPr>
                  <w:t>☐</w:t>
                </w:r>
              </w:p>
            </w:tc>
          </w:sdtContent>
        </w:sdt>
      </w:tr>
      <w:tr w:rsidR="004E6256" w:rsidRPr="004E6256" w14:paraId="44F45D34" w14:textId="77777777" w:rsidTr="009C2978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1A733B47" w14:textId="643901D8" w:rsidR="009C2978" w:rsidRPr="004E6256" w:rsidRDefault="009C2978" w:rsidP="009C2978">
            <w:pPr>
              <w:rPr>
                <w:color w:val="002060"/>
              </w:rPr>
            </w:pPr>
            <w:r w:rsidRPr="004E6256">
              <w:rPr>
                <w:color w:val="002060"/>
              </w:rPr>
              <w:t>SOFT BOUND REGISTER (£2</w:t>
            </w:r>
            <w:r w:rsidR="00910D07" w:rsidRPr="004E6256">
              <w:rPr>
                <w:color w:val="002060"/>
              </w:rPr>
              <w:t>5</w:t>
            </w:r>
            <w:r w:rsidRPr="004E6256">
              <w:rPr>
                <w:color w:val="002060"/>
              </w:rPr>
              <w:t>.00)</w:t>
            </w:r>
          </w:p>
        </w:tc>
        <w:sdt>
          <w:sdtPr>
            <w:rPr>
              <w:color w:val="002060"/>
            </w:rPr>
            <w:id w:val="-17592842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411" w:type="pct"/>
                <w:shd w:val="clear" w:color="auto" w:fill="FFFFFF" w:themeFill="background1"/>
              </w:tcPr>
              <w:p w14:paraId="51B5C286" w14:textId="18680B84" w:rsidR="009C2978" w:rsidRPr="004E6256" w:rsidRDefault="009C2978" w:rsidP="009C2978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002060"/>
                  </w:rPr>
                </w:pPr>
                <w:r w:rsidRPr="004E6256">
                  <w:rPr>
                    <w:rFonts w:ascii="MS Gothic" w:eastAsia="MS Gothic" w:hAnsi="MS Gothic" w:hint="eastAsia"/>
                    <w:color w:val="002060"/>
                  </w:rPr>
                  <w:t>☐</w:t>
                </w:r>
              </w:p>
            </w:tc>
          </w:sdtContent>
        </w:sdt>
      </w:tr>
      <w:tr w:rsidR="004E6256" w:rsidRPr="004E6256" w14:paraId="5AF1B46B" w14:textId="77777777" w:rsidTr="009C2978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0283E689" w14:textId="31301353" w:rsidR="009C2978" w:rsidRPr="004E6256" w:rsidRDefault="009C2978" w:rsidP="009C2978">
            <w:pPr>
              <w:rPr>
                <w:color w:val="002060"/>
              </w:rPr>
            </w:pPr>
            <w:r w:rsidRPr="004E6256">
              <w:rPr>
                <w:color w:val="002060"/>
              </w:rPr>
              <w:t>COMPLETION OF STATUTORY REGISTERS – PRINTED COPY (£30.00)</w:t>
            </w:r>
          </w:p>
        </w:tc>
        <w:sdt>
          <w:sdtPr>
            <w:rPr>
              <w:color w:val="002060"/>
            </w:rPr>
            <w:id w:val="8316557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411" w:type="pct"/>
                <w:shd w:val="clear" w:color="auto" w:fill="FFFFFF" w:themeFill="background1"/>
              </w:tcPr>
              <w:p w14:paraId="192FD456" w14:textId="24104E7C" w:rsidR="009C2978" w:rsidRPr="004E6256" w:rsidRDefault="009C2978" w:rsidP="009C2978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002060"/>
                  </w:rPr>
                </w:pPr>
                <w:r w:rsidRPr="004E6256">
                  <w:rPr>
                    <w:rFonts w:ascii="MS Gothic" w:eastAsia="MS Gothic" w:hAnsi="MS Gothic" w:hint="eastAsia"/>
                    <w:color w:val="002060"/>
                  </w:rPr>
                  <w:t>☐</w:t>
                </w:r>
              </w:p>
            </w:tc>
          </w:sdtContent>
        </w:sdt>
      </w:tr>
      <w:tr w:rsidR="004E6256" w:rsidRPr="004E6256" w14:paraId="02AD1B09" w14:textId="77777777" w:rsidTr="009C2978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63B0E84B" w14:textId="46F291A6" w:rsidR="009C2978" w:rsidRPr="004E6256" w:rsidRDefault="009C2978" w:rsidP="009C2978">
            <w:pPr>
              <w:rPr>
                <w:color w:val="002060"/>
              </w:rPr>
            </w:pPr>
            <w:r w:rsidRPr="004E6256">
              <w:rPr>
                <w:color w:val="002060"/>
              </w:rPr>
              <w:t>COMPLETION OF STATUTORY REGISTERS – PDF COPY (£20.00)</w:t>
            </w:r>
          </w:p>
        </w:tc>
        <w:sdt>
          <w:sdtPr>
            <w:rPr>
              <w:color w:val="002060"/>
            </w:rPr>
            <w:id w:val="-19981002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411" w:type="pct"/>
                <w:shd w:val="clear" w:color="auto" w:fill="FFFFFF" w:themeFill="background1"/>
              </w:tcPr>
              <w:p w14:paraId="14CC74E4" w14:textId="72756407" w:rsidR="009C2978" w:rsidRPr="004E6256" w:rsidRDefault="009C2978" w:rsidP="009C2978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002060"/>
                  </w:rPr>
                </w:pPr>
                <w:r w:rsidRPr="004E6256">
                  <w:rPr>
                    <w:rFonts w:ascii="MS Gothic" w:eastAsia="MS Gothic" w:hAnsi="MS Gothic" w:hint="eastAsia"/>
                    <w:color w:val="002060"/>
                  </w:rPr>
                  <w:t>☐</w:t>
                </w:r>
              </w:p>
            </w:tc>
          </w:sdtContent>
        </w:sdt>
      </w:tr>
      <w:tr w:rsidR="004E6256" w:rsidRPr="004E6256" w14:paraId="2D1D732E" w14:textId="77777777" w:rsidTr="009C2978">
        <w:trPr>
          <w:trHeight w:val="3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9" w:type="pct"/>
          </w:tcPr>
          <w:p w14:paraId="05A3612A" w14:textId="77777777" w:rsidR="009C2978" w:rsidRPr="004E6256" w:rsidRDefault="009C2978" w:rsidP="009C2978">
            <w:pPr>
              <w:rPr>
                <w:color w:val="002060"/>
              </w:rPr>
            </w:pPr>
            <w:r w:rsidRPr="004E6256">
              <w:rPr>
                <w:color w:val="002060"/>
              </w:rPr>
              <w:t>PRINTED CERTIFICATE - FREE</w:t>
            </w:r>
          </w:p>
        </w:tc>
        <w:sdt>
          <w:sdtPr>
            <w:rPr>
              <w:color w:val="002060"/>
            </w:rPr>
            <w:id w:val="-670325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411" w:type="pct"/>
                <w:shd w:val="clear" w:color="auto" w:fill="FFFFFF" w:themeFill="background1"/>
              </w:tcPr>
              <w:p w14:paraId="67D33823" w14:textId="77777777" w:rsidR="009C2978" w:rsidRPr="004E6256" w:rsidRDefault="009C2978" w:rsidP="009C2978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color w:val="002060"/>
                  </w:rPr>
                </w:pPr>
                <w:r w:rsidRPr="004E6256">
                  <w:rPr>
                    <w:rFonts w:ascii="MS Gothic" w:eastAsia="MS Gothic" w:hAnsi="MS Gothic" w:hint="eastAsia"/>
                    <w:color w:val="002060"/>
                  </w:rPr>
                  <w:t>☐</w:t>
                </w:r>
              </w:p>
            </w:tc>
          </w:sdtContent>
        </w:sdt>
      </w:tr>
    </w:tbl>
    <w:p w14:paraId="388C33D4" w14:textId="77777777" w:rsidR="009C2978" w:rsidRPr="004E6256" w:rsidRDefault="009C2978" w:rsidP="00422B8C">
      <w:pPr>
        <w:jc w:val="both"/>
        <w:rPr>
          <w:color w:val="002060"/>
        </w:rPr>
      </w:pPr>
    </w:p>
    <w:p w14:paraId="265F25CF" w14:textId="77777777" w:rsidR="00306FCE" w:rsidRDefault="00306FCE" w:rsidP="00422B8C">
      <w:pPr>
        <w:jc w:val="both"/>
        <w:rPr>
          <w:b/>
          <w:color w:val="002060"/>
        </w:rPr>
      </w:pPr>
    </w:p>
    <w:p w14:paraId="76348BC7" w14:textId="77777777" w:rsidR="00306FCE" w:rsidRDefault="00306FCE" w:rsidP="00422B8C">
      <w:pPr>
        <w:jc w:val="both"/>
        <w:rPr>
          <w:b/>
          <w:color w:val="002060"/>
        </w:rPr>
      </w:pPr>
    </w:p>
    <w:p w14:paraId="21F13B60" w14:textId="77777777" w:rsidR="00306FCE" w:rsidRDefault="00306FCE" w:rsidP="00422B8C">
      <w:pPr>
        <w:jc w:val="both"/>
        <w:rPr>
          <w:b/>
          <w:color w:val="002060"/>
        </w:rPr>
      </w:pPr>
    </w:p>
    <w:p w14:paraId="3D903AD7" w14:textId="77777777" w:rsidR="00306FCE" w:rsidRDefault="00306FCE" w:rsidP="00422B8C">
      <w:pPr>
        <w:jc w:val="both"/>
        <w:rPr>
          <w:b/>
          <w:color w:val="002060"/>
        </w:rPr>
      </w:pPr>
    </w:p>
    <w:p w14:paraId="43761D74" w14:textId="77777777" w:rsidR="00306FCE" w:rsidRDefault="00306FCE" w:rsidP="00422B8C">
      <w:pPr>
        <w:jc w:val="both"/>
        <w:rPr>
          <w:b/>
          <w:color w:val="002060"/>
        </w:rPr>
      </w:pPr>
    </w:p>
    <w:p w14:paraId="427FA70D" w14:textId="77777777" w:rsidR="00306FCE" w:rsidRDefault="00306FCE" w:rsidP="00422B8C">
      <w:pPr>
        <w:jc w:val="both"/>
        <w:rPr>
          <w:b/>
          <w:color w:val="002060"/>
        </w:rPr>
      </w:pPr>
    </w:p>
    <w:p w14:paraId="2EB18819" w14:textId="77777777" w:rsidR="00306FCE" w:rsidRDefault="00306FCE" w:rsidP="00422B8C">
      <w:pPr>
        <w:jc w:val="both"/>
        <w:rPr>
          <w:b/>
          <w:color w:val="002060"/>
        </w:rPr>
      </w:pPr>
    </w:p>
    <w:p w14:paraId="18FAD643" w14:textId="77777777" w:rsidR="00306FCE" w:rsidRDefault="00306FCE" w:rsidP="00422B8C">
      <w:pPr>
        <w:jc w:val="both"/>
        <w:rPr>
          <w:b/>
          <w:color w:val="002060"/>
        </w:rPr>
      </w:pPr>
    </w:p>
    <w:p w14:paraId="4D5AE555" w14:textId="77777777" w:rsidR="00306FCE" w:rsidRDefault="00306FCE" w:rsidP="00422B8C">
      <w:pPr>
        <w:jc w:val="both"/>
        <w:rPr>
          <w:b/>
          <w:color w:val="002060"/>
        </w:rPr>
      </w:pPr>
    </w:p>
    <w:p w14:paraId="746595A6" w14:textId="77777777" w:rsidR="00306FCE" w:rsidRDefault="00306FCE" w:rsidP="00422B8C">
      <w:pPr>
        <w:jc w:val="both"/>
        <w:rPr>
          <w:b/>
          <w:color w:val="002060"/>
        </w:rPr>
      </w:pPr>
    </w:p>
    <w:p w14:paraId="220B8AD3" w14:textId="77777777" w:rsidR="00306FCE" w:rsidRDefault="00306FCE" w:rsidP="00422B8C">
      <w:pPr>
        <w:jc w:val="both"/>
        <w:rPr>
          <w:b/>
          <w:color w:val="002060"/>
        </w:rPr>
      </w:pPr>
    </w:p>
    <w:p w14:paraId="46E98966" w14:textId="77777777" w:rsidR="00306FCE" w:rsidRDefault="00306FCE" w:rsidP="00422B8C">
      <w:pPr>
        <w:jc w:val="both"/>
        <w:rPr>
          <w:b/>
          <w:color w:val="002060"/>
        </w:rPr>
      </w:pPr>
    </w:p>
    <w:p w14:paraId="6F1A97B1" w14:textId="77777777" w:rsidR="00306FCE" w:rsidRDefault="00306FCE" w:rsidP="00422B8C">
      <w:pPr>
        <w:jc w:val="both"/>
        <w:rPr>
          <w:b/>
          <w:color w:val="002060"/>
        </w:rPr>
      </w:pPr>
    </w:p>
    <w:p w14:paraId="57DBDBBD" w14:textId="77777777" w:rsidR="00306FCE" w:rsidRDefault="00306FCE" w:rsidP="00422B8C">
      <w:pPr>
        <w:jc w:val="both"/>
        <w:rPr>
          <w:b/>
          <w:color w:val="002060"/>
        </w:rPr>
      </w:pPr>
    </w:p>
    <w:p w14:paraId="0D5BA233" w14:textId="6A3A40FB" w:rsidR="009C2978" w:rsidRPr="004E6256" w:rsidRDefault="009C2978" w:rsidP="00422B8C">
      <w:pPr>
        <w:jc w:val="both"/>
        <w:rPr>
          <w:color w:val="002060"/>
        </w:rPr>
      </w:pPr>
      <w:r w:rsidRPr="004E6256">
        <w:rPr>
          <w:b/>
          <w:color w:val="002060"/>
        </w:rPr>
        <w:lastRenderedPageBreak/>
        <w:t>MONEY LAUNDERING REGULATIONS</w:t>
      </w:r>
    </w:p>
    <w:p w14:paraId="11C6B6A9" w14:textId="75AD1DC2" w:rsidR="00422B8C" w:rsidRPr="004E6256" w:rsidRDefault="00422B8C" w:rsidP="00422B8C">
      <w:pPr>
        <w:jc w:val="both"/>
        <w:rPr>
          <w:color w:val="002060"/>
        </w:rPr>
      </w:pPr>
      <w:r w:rsidRPr="004E6256">
        <w:rPr>
          <w:color w:val="002060"/>
        </w:rPr>
        <w:t xml:space="preserve">Under the provisions of the Money Laundering Regulations we, as an agency, </w:t>
      </w:r>
      <w:proofErr w:type="gramStart"/>
      <w:r w:rsidRPr="004E6256">
        <w:rPr>
          <w:color w:val="002060"/>
        </w:rPr>
        <w:t>have to</w:t>
      </w:r>
      <w:proofErr w:type="gramEnd"/>
      <w:r w:rsidRPr="004E6256">
        <w:rPr>
          <w:color w:val="002060"/>
        </w:rPr>
        <w:t xml:space="preserve"> keep and maintain due diligence on all our customers.</w:t>
      </w:r>
    </w:p>
    <w:p w14:paraId="11C6B6AA" w14:textId="77777777" w:rsidR="00422B8C" w:rsidRPr="004E6256" w:rsidRDefault="00422B8C" w:rsidP="00422B8C">
      <w:pPr>
        <w:jc w:val="both"/>
        <w:rPr>
          <w:color w:val="002060"/>
        </w:rPr>
      </w:pPr>
      <w:r w:rsidRPr="004E6256">
        <w:rPr>
          <w:color w:val="002060"/>
        </w:rPr>
        <w:t xml:space="preserve">If you are an accountancy or legal practice who </w:t>
      </w:r>
      <w:proofErr w:type="gramStart"/>
      <w:r w:rsidRPr="004E6256">
        <w:rPr>
          <w:color w:val="002060"/>
        </w:rPr>
        <w:t>are</w:t>
      </w:r>
      <w:proofErr w:type="gramEnd"/>
      <w:r w:rsidRPr="004E6256">
        <w:rPr>
          <w:color w:val="002060"/>
        </w:rPr>
        <w:t xml:space="preserve"> already regulated under the Money Laundering Regulations, we </w:t>
      </w:r>
      <w:proofErr w:type="gramStart"/>
      <w:r w:rsidRPr="004E6256">
        <w:rPr>
          <w:color w:val="002060"/>
        </w:rPr>
        <w:t>are able to</w:t>
      </w:r>
      <w:proofErr w:type="gramEnd"/>
      <w:r w:rsidRPr="004E6256">
        <w:rPr>
          <w:color w:val="002060"/>
        </w:rPr>
        <w:t xml:space="preserve"> use your due diligence as a third party and therefore we would not be required to perform any due diligence checks on your clients. </w:t>
      </w:r>
    </w:p>
    <w:p w14:paraId="11C6B6AB" w14:textId="77777777" w:rsidR="00422B8C" w:rsidRPr="004E6256" w:rsidRDefault="00422B8C" w:rsidP="00422B8C">
      <w:pPr>
        <w:jc w:val="both"/>
        <w:rPr>
          <w:color w:val="002060"/>
        </w:rPr>
      </w:pPr>
      <w:r w:rsidRPr="004E6256">
        <w:rPr>
          <w:color w:val="002060"/>
        </w:rPr>
        <w:t xml:space="preserve">If you are not regulated, we will need to perform anti-money laundering checks on the beneficial owner(s) for the company being incorporated using our </w:t>
      </w:r>
      <w:proofErr w:type="gramStart"/>
      <w:r w:rsidRPr="004E6256">
        <w:rPr>
          <w:color w:val="002060"/>
        </w:rPr>
        <w:t>third party</w:t>
      </w:r>
      <w:proofErr w:type="gramEnd"/>
      <w:r w:rsidRPr="004E6256">
        <w:rPr>
          <w:color w:val="002060"/>
        </w:rPr>
        <w:t xml:space="preserve"> software ‘</w:t>
      </w:r>
      <w:proofErr w:type="spellStart"/>
      <w:r w:rsidRPr="004E6256">
        <w:rPr>
          <w:color w:val="002060"/>
        </w:rPr>
        <w:t>SmartSearch</w:t>
      </w:r>
      <w:proofErr w:type="spellEnd"/>
      <w:r w:rsidRPr="004E6256">
        <w:rPr>
          <w:color w:val="002060"/>
        </w:rPr>
        <w:t>’.</w:t>
      </w:r>
    </w:p>
    <w:p w14:paraId="11C6B6AC" w14:textId="77777777" w:rsidR="00422B8C" w:rsidRPr="004E6256" w:rsidRDefault="00422B8C" w:rsidP="00422B8C">
      <w:pPr>
        <w:jc w:val="both"/>
        <w:rPr>
          <w:color w:val="002060"/>
        </w:rPr>
      </w:pPr>
      <w:r w:rsidRPr="004E6256">
        <w:rPr>
          <w:color w:val="002060"/>
        </w:rPr>
        <w:t xml:space="preserve">The check does leave a footprint on an individual's credit file. This is because for audit purposes Experian are required to record the </w:t>
      </w:r>
      <w:proofErr w:type="gramStart"/>
      <w:r w:rsidRPr="004E6256">
        <w:rPr>
          <w:color w:val="002060"/>
        </w:rPr>
        <w:t>check</w:t>
      </w:r>
      <w:proofErr w:type="gramEnd"/>
      <w:r w:rsidRPr="004E6256">
        <w:rPr>
          <w:color w:val="002060"/>
        </w:rPr>
        <w:t xml:space="preserve"> has taken place. However, this footprint is not the same as a credit check footprint and has no negative impact on their file. It is just shown as an 'identity search' which is effectively a light footprint, simply showing an AML search has taken place. An individual can have many identity </w:t>
      </w:r>
      <w:proofErr w:type="gramStart"/>
      <w:r w:rsidRPr="004E6256">
        <w:rPr>
          <w:color w:val="002060"/>
        </w:rPr>
        <w:t>footprints</w:t>
      </w:r>
      <w:proofErr w:type="gramEnd"/>
      <w:r w:rsidRPr="004E6256">
        <w:rPr>
          <w:color w:val="002060"/>
        </w:rPr>
        <w:t xml:space="preserve"> and it still won't affect their credit file.</w:t>
      </w:r>
    </w:p>
    <w:p w14:paraId="59C6B7AC" w14:textId="62ACDF98" w:rsidR="009C2978" w:rsidRPr="004E6256" w:rsidRDefault="00422B8C" w:rsidP="009C2978">
      <w:pPr>
        <w:spacing w:after="0"/>
        <w:jc w:val="both"/>
        <w:rPr>
          <w:color w:val="002060"/>
        </w:rPr>
      </w:pPr>
      <w:r w:rsidRPr="004E6256">
        <w:rPr>
          <w:color w:val="002060"/>
        </w:rPr>
        <w:t xml:space="preserve">We </w:t>
      </w:r>
      <w:proofErr w:type="spellStart"/>
      <w:r w:rsidRPr="004E6256">
        <w:rPr>
          <w:color w:val="002060"/>
        </w:rPr>
        <w:t>apologise</w:t>
      </w:r>
      <w:proofErr w:type="spellEnd"/>
      <w:r w:rsidRPr="004E6256">
        <w:rPr>
          <w:color w:val="002060"/>
        </w:rPr>
        <w:t xml:space="preserve"> for any </w:t>
      </w:r>
      <w:proofErr w:type="gramStart"/>
      <w:r w:rsidRPr="004E6256">
        <w:rPr>
          <w:color w:val="002060"/>
        </w:rPr>
        <w:t>inconvenience</w:t>
      </w:r>
      <w:proofErr w:type="gramEnd"/>
      <w:r w:rsidRPr="004E6256">
        <w:rPr>
          <w:color w:val="002060"/>
        </w:rPr>
        <w:t xml:space="preserve"> but I am sure you will understand that it is important that we comply with this current legislation.  If you have any queries, please do not hesitate to contact us.</w:t>
      </w:r>
    </w:p>
    <w:p w14:paraId="7F29C330" w14:textId="77777777" w:rsidR="009C2978" w:rsidRPr="004E6256" w:rsidRDefault="009C2978" w:rsidP="009C2978">
      <w:pPr>
        <w:spacing w:after="0"/>
        <w:jc w:val="both"/>
        <w:rPr>
          <w:color w:val="002060"/>
        </w:rPr>
      </w:pPr>
    </w:p>
    <w:p w14:paraId="11C6B6B4" w14:textId="0F67BC07" w:rsidR="00C636B2" w:rsidRDefault="00C636B2" w:rsidP="001B12E1">
      <w:pPr>
        <w:spacing w:after="0"/>
        <w:jc w:val="center"/>
        <w:rPr>
          <w:color w:val="002060"/>
        </w:rPr>
      </w:pPr>
      <w:r w:rsidRPr="004E6256">
        <w:rPr>
          <w:color w:val="002060"/>
        </w:rPr>
        <w:t xml:space="preserve">If you would like to form your company </w:t>
      </w:r>
      <w:proofErr w:type="gramStart"/>
      <w:r w:rsidRPr="004E6256">
        <w:rPr>
          <w:color w:val="002060"/>
        </w:rPr>
        <w:t>online</w:t>
      </w:r>
      <w:proofErr w:type="gramEnd"/>
      <w:r w:rsidRPr="004E6256">
        <w:rPr>
          <w:color w:val="002060"/>
        </w:rPr>
        <w:t xml:space="preserve"> please visit our </w:t>
      </w:r>
      <w:hyperlink r:id="rId12" w:history="1">
        <w:r w:rsidRPr="004E6256">
          <w:rPr>
            <w:rStyle w:val="Hyperlink"/>
            <w:color w:val="002060"/>
          </w:rPr>
          <w:t>website</w:t>
        </w:r>
      </w:hyperlink>
      <w:r w:rsidR="00E50A40" w:rsidRPr="004E6256">
        <w:rPr>
          <w:color w:val="002060"/>
        </w:rPr>
        <w:t xml:space="preserve"> and click onto ‘Formations – Order Online’</w:t>
      </w:r>
    </w:p>
    <w:p w14:paraId="6A5AFE0A" w14:textId="77777777" w:rsidR="001B12E1" w:rsidRDefault="001B12E1" w:rsidP="001B12E1">
      <w:pPr>
        <w:spacing w:after="0"/>
        <w:jc w:val="center"/>
        <w:rPr>
          <w:color w:val="002060"/>
        </w:rPr>
      </w:pPr>
    </w:p>
    <w:p w14:paraId="45C145BE" w14:textId="77777777" w:rsidR="001B12E1" w:rsidRDefault="001B12E1" w:rsidP="001B12E1">
      <w:pPr>
        <w:spacing w:after="0"/>
        <w:jc w:val="center"/>
        <w:rPr>
          <w:color w:val="002060"/>
        </w:rPr>
      </w:pPr>
    </w:p>
    <w:p w14:paraId="0D404D9D" w14:textId="77777777" w:rsidR="001B12E1" w:rsidRPr="001B12E1" w:rsidRDefault="001B12E1" w:rsidP="001B12E1">
      <w:pPr>
        <w:spacing w:after="0"/>
        <w:jc w:val="center"/>
        <w:rPr>
          <w:color w:val="002060"/>
        </w:rPr>
      </w:pPr>
    </w:p>
    <w:p w14:paraId="526EC881" w14:textId="77777777" w:rsidR="001B12E1" w:rsidRDefault="001B12E1" w:rsidP="001B12E1">
      <w:pPr>
        <w:spacing w:after="0"/>
        <w:jc w:val="center"/>
        <w:rPr>
          <w:rFonts w:ascii="Arial" w:eastAsia="Microsoft JhengHei" w:hAnsi="Arial" w:cs="Tahoma"/>
          <w:b/>
          <w:bCs/>
          <w:color w:val="002060"/>
        </w:rPr>
      </w:pPr>
      <w:r w:rsidRPr="009173C3">
        <w:rPr>
          <w:rFonts w:ascii="Arial" w:eastAsia="Microsoft JhengHei" w:hAnsi="Arial" w:cs="Tahoma"/>
          <w:b/>
          <w:bCs/>
          <w:color w:val="002060"/>
        </w:rPr>
        <w:t xml:space="preserve">First Corporate </w:t>
      </w:r>
    </w:p>
    <w:p w14:paraId="7F0EEB87" w14:textId="77777777" w:rsidR="001B12E1" w:rsidRPr="009173C3" w:rsidRDefault="001B12E1" w:rsidP="001B12E1">
      <w:pPr>
        <w:spacing w:after="0"/>
        <w:jc w:val="center"/>
        <w:rPr>
          <w:rFonts w:ascii="Arial" w:eastAsia="Microsoft JhengHei" w:hAnsi="Arial" w:cs="Tahoma"/>
          <w:b/>
          <w:bCs/>
          <w:color w:val="002060"/>
        </w:rPr>
      </w:pPr>
    </w:p>
    <w:p w14:paraId="01C101CF" w14:textId="77777777" w:rsidR="001B12E1" w:rsidRDefault="001B12E1" w:rsidP="001B12E1">
      <w:pPr>
        <w:spacing w:after="0"/>
        <w:jc w:val="center"/>
        <w:rPr>
          <w:rFonts w:ascii="Arial" w:eastAsia="Microsoft JhengHei" w:hAnsi="Arial" w:cs="Tahoma"/>
          <w:color w:val="002060"/>
        </w:rPr>
      </w:pPr>
      <w:r w:rsidRPr="00D774A0">
        <w:rPr>
          <w:rFonts w:ascii="Arial" w:eastAsia="Microsoft JhengHei" w:hAnsi="Arial" w:cs="Tahoma"/>
          <w:color w:val="002060"/>
        </w:rPr>
        <w:t xml:space="preserve">B1 Vantage Business Park, Old Gloucester Road, Hambrook, Bristol BS16 1GW </w:t>
      </w:r>
    </w:p>
    <w:p w14:paraId="646F258F" w14:textId="77777777" w:rsidR="001B12E1" w:rsidRDefault="001B12E1" w:rsidP="001B12E1">
      <w:pPr>
        <w:spacing w:after="0"/>
        <w:jc w:val="center"/>
        <w:rPr>
          <w:rFonts w:ascii="Arial" w:eastAsia="Microsoft JhengHei" w:hAnsi="Arial" w:cs="Tahoma"/>
          <w:color w:val="002060"/>
        </w:rPr>
      </w:pPr>
    </w:p>
    <w:p w14:paraId="1700C41C" w14:textId="77777777" w:rsidR="001B12E1" w:rsidRPr="00F60536" w:rsidRDefault="001B12E1" w:rsidP="001B12E1">
      <w:pPr>
        <w:spacing w:after="0"/>
        <w:jc w:val="center"/>
        <w:rPr>
          <w:rFonts w:ascii="Arial" w:eastAsia="Microsoft JhengHei" w:hAnsi="Arial" w:cs="Tahoma"/>
          <w:color w:val="002060"/>
          <w:lang w:val="fr-FR"/>
        </w:rPr>
      </w:pPr>
      <w:proofErr w:type="gramStart"/>
      <w:r w:rsidRPr="009173C3">
        <w:rPr>
          <w:rFonts w:ascii="Arial" w:eastAsia="Microsoft JhengHei" w:hAnsi="Arial" w:cs="Tahoma"/>
          <w:color w:val="002060"/>
          <w:lang w:val="fr-FR"/>
        </w:rPr>
        <w:t>Tel:</w:t>
      </w:r>
      <w:proofErr w:type="gramEnd"/>
      <w:r w:rsidRPr="00D774A0">
        <w:t xml:space="preserve"> </w:t>
      </w:r>
      <w:r w:rsidRPr="00D774A0">
        <w:rPr>
          <w:rFonts w:ascii="Arial" w:eastAsia="Microsoft JhengHei" w:hAnsi="Arial" w:cs="Tahoma"/>
          <w:color w:val="002060"/>
          <w:lang w:val="fr-FR"/>
        </w:rPr>
        <w:t>(0117) 910 4741</w:t>
      </w:r>
      <w:r w:rsidRPr="009173C3">
        <w:rPr>
          <w:rFonts w:ascii="Arial" w:eastAsia="Microsoft JhengHei" w:hAnsi="Arial" w:cs="Tahoma"/>
          <w:color w:val="002060"/>
          <w:lang w:val="fr-FR"/>
        </w:rPr>
        <w:tab/>
      </w:r>
      <w:proofErr w:type="gramStart"/>
      <w:r w:rsidRPr="009173C3">
        <w:rPr>
          <w:rFonts w:ascii="Arial" w:eastAsia="Microsoft JhengHei" w:hAnsi="Arial" w:cs="Tahoma"/>
          <w:color w:val="002060"/>
          <w:lang w:val="fr-FR"/>
        </w:rPr>
        <w:t>Email:</w:t>
      </w:r>
      <w:proofErr w:type="gramEnd"/>
      <w:r w:rsidRPr="009173C3">
        <w:rPr>
          <w:rFonts w:ascii="Arial" w:eastAsia="Microsoft JhengHei" w:hAnsi="Arial" w:cs="Tahoma"/>
          <w:color w:val="002060"/>
          <w:lang w:val="fr-FR"/>
        </w:rPr>
        <w:t xml:space="preserve"> formations@fcls.co.uk</w:t>
      </w:r>
    </w:p>
    <w:p w14:paraId="11C6B6B8" w14:textId="159363F7" w:rsidR="00C636B2" w:rsidRPr="009C2978" w:rsidRDefault="00C636B2" w:rsidP="001B12E1">
      <w:pPr>
        <w:spacing w:after="0"/>
        <w:jc w:val="center"/>
        <w:rPr>
          <w:color w:val="005DA2"/>
          <w:lang w:val="fr-FR"/>
        </w:rPr>
      </w:pPr>
    </w:p>
    <w:sectPr w:rsidR="00C636B2" w:rsidRPr="009C2978" w:rsidSect="00695FF4">
      <w:headerReference w:type="default" r:id="rId13"/>
      <w:pgSz w:w="12240" w:h="15840" w:code="1"/>
      <w:pgMar w:top="1440" w:right="1440" w:bottom="1440" w:left="1440" w:header="720" w:footer="864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A5236" w14:textId="77777777" w:rsidR="008A6B1C" w:rsidRDefault="008A6B1C">
      <w:pPr>
        <w:spacing w:after="0" w:line="240" w:lineRule="auto"/>
      </w:pPr>
      <w:r>
        <w:separator/>
      </w:r>
    </w:p>
  </w:endnote>
  <w:endnote w:type="continuationSeparator" w:id="0">
    <w:p w14:paraId="4057F20B" w14:textId="77777777" w:rsidR="008A6B1C" w:rsidRDefault="008A6B1C">
      <w:pPr>
        <w:spacing w:after="0" w:line="240" w:lineRule="auto"/>
      </w:pPr>
      <w:r>
        <w:continuationSeparator/>
      </w:r>
    </w:p>
  </w:endnote>
  <w:endnote w:type="continuationNotice" w:id="1">
    <w:p w14:paraId="16A60C8E" w14:textId="77777777" w:rsidR="008A6B1C" w:rsidRDefault="008A6B1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44F7D" w14:textId="77777777" w:rsidR="008A6B1C" w:rsidRDefault="008A6B1C">
      <w:pPr>
        <w:spacing w:after="0" w:line="240" w:lineRule="auto"/>
      </w:pPr>
      <w:r>
        <w:separator/>
      </w:r>
    </w:p>
  </w:footnote>
  <w:footnote w:type="continuationSeparator" w:id="0">
    <w:p w14:paraId="1879C5CD" w14:textId="77777777" w:rsidR="008A6B1C" w:rsidRDefault="008A6B1C">
      <w:pPr>
        <w:spacing w:after="0" w:line="240" w:lineRule="auto"/>
      </w:pPr>
      <w:r>
        <w:continuationSeparator/>
      </w:r>
    </w:p>
  </w:footnote>
  <w:footnote w:type="continuationNotice" w:id="1">
    <w:p w14:paraId="0935964B" w14:textId="77777777" w:rsidR="008A6B1C" w:rsidRDefault="008A6B1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6B6DD" w14:textId="77777777" w:rsidR="005C5CE6" w:rsidRDefault="005C5CE6">
    <w:pPr>
      <w:pStyle w:val="Header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1C6B6DE" wp14:editId="11C6B6DF">
              <wp:simplePos x="0" y="0"/>
              <wp:positionH relativeFrom="leftMargin">
                <wp:align>right</wp:align>
              </wp:positionH>
              <wp:positionV relativeFrom="bottomMargin">
                <wp:posOffset>0</wp:posOffset>
              </wp:positionV>
              <wp:extent cx="339090" cy="310896"/>
              <wp:effectExtent l="0" t="0" r="3810" b="13335"/>
              <wp:wrapNone/>
              <wp:docPr id="22" name="Text Box 22" descr="Page number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9090" cy="31089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1C6B6E1" w14:textId="77777777" w:rsidR="005C5CE6" w:rsidRDefault="005C5CE6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1C6B6DE" id="_x0000_t202" coordsize="21600,21600" o:spt="202" path="m,l,21600r21600,l21600,xe">
              <v:stroke joinstyle="miter"/>
              <v:path gradientshapeok="t" o:connecttype="rect"/>
            </v:shapetype>
            <v:shape id="Text Box 22" o:spid="_x0000_s1027" type="#_x0000_t202" alt="Page number" style="position:absolute;margin-left:-24.5pt;margin-top:0;width:26.7pt;height:24.5pt;z-index:251658240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" filled="f" stroked="f" strokeweight=".5pt">
              <v:textbox inset="0,0,0,0">
                <w:txbxContent>
                  <w:p w14:paraId="11C6B6E1" w14:textId="77777777" w:rsidR="005C5CE6" w:rsidRDefault="005C5CE6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404B46E6"/>
    <w:multiLevelType w:val="hybridMultilevel"/>
    <w:tmpl w:val="494E9AC2"/>
    <w:lvl w:ilvl="0" w:tplc="9D9AA124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EC1EAF"/>
    <w:multiLevelType w:val="hybridMultilevel"/>
    <w:tmpl w:val="9E76B3BE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57E5D71"/>
    <w:multiLevelType w:val="hybridMultilevel"/>
    <w:tmpl w:val="BFBE56B6"/>
    <w:lvl w:ilvl="0" w:tplc="DF622CE6">
      <w:start w:val="1"/>
      <w:numFmt w:val="bullet"/>
      <w:pStyle w:val="ListBullet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5B9BD5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2668731">
    <w:abstractNumId w:val="0"/>
  </w:num>
  <w:num w:numId="2" w16cid:durableId="419718122">
    <w:abstractNumId w:val="3"/>
  </w:num>
  <w:num w:numId="3" w16cid:durableId="1255938632">
    <w:abstractNumId w:val="3"/>
    <w:lvlOverride w:ilvl="0">
      <w:startOverride w:val="1"/>
    </w:lvlOverride>
  </w:num>
  <w:num w:numId="4" w16cid:durableId="1972515750">
    <w:abstractNumId w:val="1"/>
  </w:num>
  <w:num w:numId="5" w16cid:durableId="17240635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292"/>
    <w:rsid w:val="00014729"/>
    <w:rsid w:val="000319F3"/>
    <w:rsid w:val="00056444"/>
    <w:rsid w:val="000709B3"/>
    <w:rsid w:val="00077358"/>
    <w:rsid w:val="0008121B"/>
    <w:rsid w:val="00094CD3"/>
    <w:rsid w:val="00094FB9"/>
    <w:rsid w:val="000A450D"/>
    <w:rsid w:val="000A45F0"/>
    <w:rsid w:val="000B663C"/>
    <w:rsid w:val="000F2959"/>
    <w:rsid w:val="000F3E26"/>
    <w:rsid w:val="00102418"/>
    <w:rsid w:val="001120FB"/>
    <w:rsid w:val="001259D0"/>
    <w:rsid w:val="00154DFF"/>
    <w:rsid w:val="001612C6"/>
    <w:rsid w:val="001630C4"/>
    <w:rsid w:val="00167F7D"/>
    <w:rsid w:val="0018233A"/>
    <w:rsid w:val="001826E3"/>
    <w:rsid w:val="001A247E"/>
    <w:rsid w:val="001B12E1"/>
    <w:rsid w:val="001B3962"/>
    <w:rsid w:val="001C2C76"/>
    <w:rsid w:val="001C2CD2"/>
    <w:rsid w:val="001E30B6"/>
    <w:rsid w:val="001E68D1"/>
    <w:rsid w:val="002059D7"/>
    <w:rsid w:val="00220A46"/>
    <w:rsid w:val="00224F29"/>
    <w:rsid w:val="00227292"/>
    <w:rsid w:val="00234AE6"/>
    <w:rsid w:val="00260E65"/>
    <w:rsid w:val="002664A5"/>
    <w:rsid w:val="00267B48"/>
    <w:rsid w:val="002743E9"/>
    <w:rsid w:val="0028624A"/>
    <w:rsid w:val="00287159"/>
    <w:rsid w:val="002B0A9F"/>
    <w:rsid w:val="002B2985"/>
    <w:rsid w:val="002C11A9"/>
    <w:rsid w:val="002D6FE7"/>
    <w:rsid w:val="002D6FF1"/>
    <w:rsid w:val="002E3233"/>
    <w:rsid w:val="002E6C8C"/>
    <w:rsid w:val="002F0345"/>
    <w:rsid w:val="002F0D5A"/>
    <w:rsid w:val="002F0EDB"/>
    <w:rsid w:val="00306FCE"/>
    <w:rsid w:val="003415E2"/>
    <w:rsid w:val="00366D5B"/>
    <w:rsid w:val="00370E4D"/>
    <w:rsid w:val="00372993"/>
    <w:rsid w:val="00375156"/>
    <w:rsid w:val="003944D8"/>
    <w:rsid w:val="003A0851"/>
    <w:rsid w:val="003B024F"/>
    <w:rsid w:val="003C5299"/>
    <w:rsid w:val="003C5B99"/>
    <w:rsid w:val="003F4A63"/>
    <w:rsid w:val="00413BF5"/>
    <w:rsid w:val="00422B8C"/>
    <w:rsid w:val="00463A1A"/>
    <w:rsid w:val="0046599A"/>
    <w:rsid w:val="00467526"/>
    <w:rsid w:val="00486D87"/>
    <w:rsid w:val="00487ED3"/>
    <w:rsid w:val="00492F48"/>
    <w:rsid w:val="004A12AB"/>
    <w:rsid w:val="004A1E36"/>
    <w:rsid w:val="004A254B"/>
    <w:rsid w:val="004C4743"/>
    <w:rsid w:val="004E6256"/>
    <w:rsid w:val="00503A95"/>
    <w:rsid w:val="005237A4"/>
    <w:rsid w:val="005345F6"/>
    <w:rsid w:val="00540B88"/>
    <w:rsid w:val="00550637"/>
    <w:rsid w:val="00555DFB"/>
    <w:rsid w:val="00557FC7"/>
    <w:rsid w:val="00571A19"/>
    <w:rsid w:val="00591164"/>
    <w:rsid w:val="005950DE"/>
    <w:rsid w:val="005B03C3"/>
    <w:rsid w:val="005B26EB"/>
    <w:rsid w:val="005C5CE6"/>
    <w:rsid w:val="00600821"/>
    <w:rsid w:val="00606D75"/>
    <w:rsid w:val="00612341"/>
    <w:rsid w:val="00695D59"/>
    <w:rsid w:val="00695FA8"/>
    <w:rsid w:val="00695FF4"/>
    <w:rsid w:val="006A5D51"/>
    <w:rsid w:val="006A63F9"/>
    <w:rsid w:val="006B1EED"/>
    <w:rsid w:val="006B4160"/>
    <w:rsid w:val="006B6D84"/>
    <w:rsid w:val="006D0138"/>
    <w:rsid w:val="006E1CA5"/>
    <w:rsid w:val="006F49DF"/>
    <w:rsid w:val="006F52B1"/>
    <w:rsid w:val="00706387"/>
    <w:rsid w:val="007318FF"/>
    <w:rsid w:val="00751DCF"/>
    <w:rsid w:val="00771612"/>
    <w:rsid w:val="0078217A"/>
    <w:rsid w:val="007936E4"/>
    <w:rsid w:val="00795FAF"/>
    <w:rsid w:val="007A1935"/>
    <w:rsid w:val="007A63CB"/>
    <w:rsid w:val="007C0E5B"/>
    <w:rsid w:val="007D1731"/>
    <w:rsid w:val="007E4A35"/>
    <w:rsid w:val="007F4F71"/>
    <w:rsid w:val="007F6074"/>
    <w:rsid w:val="00806CDE"/>
    <w:rsid w:val="008316F1"/>
    <w:rsid w:val="00835E89"/>
    <w:rsid w:val="00842292"/>
    <w:rsid w:val="0084644A"/>
    <w:rsid w:val="008509D5"/>
    <w:rsid w:val="00854846"/>
    <w:rsid w:val="00874543"/>
    <w:rsid w:val="0088300A"/>
    <w:rsid w:val="00884334"/>
    <w:rsid w:val="00897732"/>
    <w:rsid w:val="008A1EAF"/>
    <w:rsid w:val="008A319C"/>
    <w:rsid w:val="008A6B1C"/>
    <w:rsid w:val="008D39E5"/>
    <w:rsid w:val="008D3A5B"/>
    <w:rsid w:val="008D5CD0"/>
    <w:rsid w:val="008E6064"/>
    <w:rsid w:val="00900866"/>
    <w:rsid w:val="00903CE7"/>
    <w:rsid w:val="00910D07"/>
    <w:rsid w:val="009115C5"/>
    <w:rsid w:val="00935875"/>
    <w:rsid w:val="009545D5"/>
    <w:rsid w:val="00987116"/>
    <w:rsid w:val="009C2978"/>
    <w:rsid w:val="009C7F49"/>
    <w:rsid w:val="009D2D94"/>
    <w:rsid w:val="009E5939"/>
    <w:rsid w:val="009F70B7"/>
    <w:rsid w:val="00A116CE"/>
    <w:rsid w:val="00A239B1"/>
    <w:rsid w:val="00A30D8D"/>
    <w:rsid w:val="00A3111E"/>
    <w:rsid w:val="00A41E13"/>
    <w:rsid w:val="00A57397"/>
    <w:rsid w:val="00A63CF4"/>
    <w:rsid w:val="00A75B92"/>
    <w:rsid w:val="00A81EF1"/>
    <w:rsid w:val="00AA1935"/>
    <w:rsid w:val="00AA7FF0"/>
    <w:rsid w:val="00AC1C49"/>
    <w:rsid w:val="00AC5584"/>
    <w:rsid w:val="00AD4E15"/>
    <w:rsid w:val="00AD610E"/>
    <w:rsid w:val="00B418DE"/>
    <w:rsid w:val="00B41E1C"/>
    <w:rsid w:val="00B51BC5"/>
    <w:rsid w:val="00B713A0"/>
    <w:rsid w:val="00B92EEE"/>
    <w:rsid w:val="00BA7A48"/>
    <w:rsid w:val="00BB190E"/>
    <w:rsid w:val="00BD2F42"/>
    <w:rsid w:val="00BD52E1"/>
    <w:rsid w:val="00BD6836"/>
    <w:rsid w:val="00BD7CE1"/>
    <w:rsid w:val="00BF3DAA"/>
    <w:rsid w:val="00C15B66"/>
    <w:rsid w:val="00C17D79"/>
    <w:rsid w:val="00C264D0"/>
    <w:rsid w:val="00C30255"/>
    <w:rsid w:val="00C413E3"/>
    <w:rsid w:val="00C42036"/>
    <w:rsid w:val="00C43250"/>
    <w:rsid w:val="00C636B2"/>
    <w:rsid w:val="00C72515"/>
    <w:rsid w:val="00C768B3"/>
    <w:rsid w:val="00C770B9"/>
    <w:rsid w:val="00C92F18"/>
    <w:rsid w:val="00CA1C59"/>
    <w:rsid w:val="00CB784A"/>
    <w:rsid w:val="00CF71CD"/>
    <w:rsid w:val="00D160BE"/>
    <w:rsid w:val="00D24307"/>
    <w:rsid w:val="00D368DC"/>
    <w:rsid w:val="00D5773C"/>
    <w:rsid w:val="00D720CB"/>
    <w:rsid w:val="00D84199"/>
    <w:rsid w:val="00D84F78"/>
    <w:rsid w:val="00D91328"/>
    <w:rsid w:val="00DB55B6"/>
    <w:rsid w:val="00DC2AC0"/>
    <w:rsid w:val="00DC47D9"/>
    <w:rsid w:val="00DD4F61"/>
    <w:rsid w:val="00DD74B7"/>
    <w:rsid w:val="00E01317"/>
    <w:rsid w:val="00E02757"/>
    <w:rsid w:val="00E032FE"/>
    <w:rsid w:val="00E037BB"/>
    <w:rsid w:val="00E05367"/>
    <w:rsid w:val="00E0653F"/>
    <w:rsid w:val="00E27AF9"/>
    <w:rsid w:val="00E50A40"/>
    <w:rsid w:val="00E65FE1"/>
    <w:rsid w:val="00E728BB"/>
    <w:rsid w:val="00E81315"/>
    <w:rsid w:val="00EA23AB"/>
    <w:rsid w:val="00EA5F53"/>
    <w:rsid w:val="00EA60BA"/>
    <w:rsid w:val="00EB1B36"/>
    <w:rsid w:val="00EC4FA1"/>
    <w:rsid w:val="00EE1C67"/>
    <w:rsid w:val="00EE66AB"/>
    <w:rsid w:val="00EF29FE"/>
    <w:rsid w:val="00EF79B4"/>
    <w:rsid w:val="00F13E75"/>
    <w:rsid w:val="00F15519"/>
    <w:rsid w:val="00F23BA2"/>
    <w:rsid w:val="00F309CF"/>
    <w:rsid w:val="00F34291"/>
    <w:rsid w:val="00F3490E"/>
    <w:rsid w:val="00F547AC"/>
    <w:rsid w:val="00F850E2"/>
    <w:rsid w:val="00F87AC4"/>
    <w:rsid w:val="00FA10F0"/>
    <w:rsid w:val="00FA11FE"/>
    <w:rsid w:val="00FA17F1"/>
    <w:rsid w:val="00FB3317"/>
    <w:rsid w:val="00FC7C91"/>
    <w:rsid w:val="00FD0D4D"/>
    <w:rsid w:val="00FD2900"/>
    <w:rsid w:val="00FE7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C6B3CC"/>
  <w15:chartTrackingRefBased/>
  <w15:docId w15:val="{1546DD43-CE8E-4489-A466-5A7CE062D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5B6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 w:line="240" w:lineRule="auto"/>
      <w:outlineLvl w:val="1"/>
    </w:pPr>
    <w:rPr>
      <w:b/>
      <w:bCs/>
      <w:color w:val="5B9BD5" w:themeColor="accent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pBdr>
        <w:left w:val="double" w:sz="18" w:space="4" w:color="1F4E79" w:themeColor="accent1" w:themeShade="80"/>
      </w:pBd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  <w:szCs w:val="3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  <w:szCs w:val="3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5B9BD5" w:themeColor="accen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b/>
      <w:bCs/>
      <w:color w:val="5B9BD5" w:themeColor="accent1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bCs/>
      <w:caps/>
      <w:color w:val="1F4E79" w:themeColor="accent1" w:themeShade="80"/>
      <w:sz w:val="28"/>
      <w:szCs w:val="28"/>
    </w:rPr>
  </w:style>
  <w:style w:type="table" w:customStyle="1" w:styleId="TipTable">
    <w:name w:val="Tip Table"/>
    <w:basedOn w:val="Table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99"/>
    <w:pPr>
      <w:spacing w:after="160" w:line="264" w:lineRule="auto"/>
      <w:ind w:right="576"/>
    </w:pPr>
    <w:rPr>
      <w:i/>
      <w:iCs/>
      <w:color w:val="7F7F7F" w:themeColor="text1" w:themeTint="80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uiPriority w:val="36"/>
    <w:qFormat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Pr>
      <w:b/>
      <w:bCs/>
      <w:color w:val="5B9BD5" w:themeColor="accent1"/>
      <w:sz w:val="24"/>
      <w:szCs w:val="24"/>
    </w:rPr>
  </w:style>
  <w:style w:type="paragraph" w:styleId="ListBullet">
    <w:name w:val="List Bullet"/>
    <w:basedOn w:val="Normal"/>
    <w:uiPriority w:val="1"/>
    <w:unhideWhenUsed/>
    <w:qFormat/>
    <w:pPr>
      <w:numPr>
        <w:numId w:val="2"/>
      </w:numPr>
      <w:spacing w:after="6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before="200" w:after="0" w:line="240" w:lineRule="auto"/>
      <w:contextualSpacing/>
      <w:jc w:val="right"/>
    </w:pPr>
    <w:rPr>
      <w:rFonts w:asciiTheme="majorHAnsi" w:eastAsiaTheme="majorEastAsia" w:hAnsiTheme="majorHAnsi" w:cstheme="majorBidi"/>
      <w:noProof/>
      <w:color w:val="1F4E79" w:themeColor="accent1" w:themeShade="80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Pr>
      <w:rFonts w:asciiTheme="majorHAnsi" w:eastAsiaTheme="majorEastAsia" w:hAnsiTheme="majorHAnsi" w:cstheme="majorBidi"/>
      <w:noProof/>
      <w:color w:val="1F4E79" w:themeColor="accent1" w:themeShade="80"/>
      <w:sz w:val="20"/>
      <w:szCs w:val="20"/>
    </w:r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jectTable">
    <w:name w:val="Project Table"/>
    <w:basedOn w:val="TableNormal"/>
    <w:uiPriority w:val="99"/>
    <w:pPr>
      <w:spacing w:before="120" w:after="120" w:line="240" w:lineRule="auto"/>
    </w:pPr>
    <w:tblPr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  <w:tblStylePr w:type="band1Vert">
      <w:rPr>
        <w:b/>
      </w:rPr>
      <w:tblPr/>
      <w:tcPr>
        <w:shd w:val="clear" w:color="auto" w:fill="DEEAF6" w:themeFill="accent1" w:themeFillTint="33"/>
      </w:tcPr>
    </w:tblStylePr>
  </w:style>
  <w:style w:type="paragraph" w:customStyle="1" w:styleId="TableTextDecimal">
    <w:name w:val="Table Text Decimal"/>
    <w:basedOn w:val="Normal"/>
    <w:uiPriority w:val="12"/>
    <w:qFormat/>
    <w:pPr>
      <w:tabs>
        <w:tab w:val="decimal" w:pos="936"/>
      </w:tabs>
      <w:spacing w:before="120" w:after="120" w:line="240" w:lineRule="auto"/>
    </w:pPr>
  </w:style>
  <w:style w:type="paragraph" w:styleId="Signature">
    <w:name w:val="Signature"/>
    <w:basedOn w:val="Normal"/>
    <w:link w:val="SignatureChar"/>
    <w:uiPriority w:val="12"/>
    <w:unhideWhenUsed/>
    <w:qFormat/>
    <w:pPr>
      <w:spacing w:before="960" w:after="0" w:line="240" w:lineRule="auto"/>
    </w:pPr>
  </w:style>
  <w:style w:type="character" w:customStyle="1" w:styleId="SignatureChar">
    <w:name w:val="Signature Char"/>
    <w:basedOn w:val="DefaultParagraphFont"/>
    <w:link w:val="Signature"/>
    <w:uiPriority w:val="12"/>
  </w:style>
  <w:style w:type="paragraph" w:customStyle="1" w:styleId="SpaceBefore">
    <w:name w:val="Space Before"/>
    <w:basedOn w:val="Normal"/>
    <w:uiPriority w:val="2"/>
    <w:qFormat/>
    <w:pPr>
      <w:spacing w:before="240"/>
    </w:pPr>
  </w:style>
  <w:style w:type="character" w:styleId="Hyperlink">
    <w:name w:val="Hyperlink"/>
    <w:basedOn w:val="DefaultParagraphFont"/>
    <w:uiPriority w:val="99"/>
    <w:unhideWhenUsed/>
    <w:rsid w:val="00C636B2"/>
    <w:rPr>
      <w:color w:val="40ACD1" w:themeColor="hyperlink"/>
      <w:u w:val="single"/>
    </w:rPr>
  </w:style>
  <w:style w:type="paragraph" w:styleId="ListParagraph">
    <w:name w:val="List Paragraph"/>
    <w:basedOn w:val="Normal"/>
    <w:uiPriority w:val="34"/>
    <w:unhideWhenUsed/>
    <w:qFormat/>
    <w:rsid w:val="00D2430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23BA2"/>
    <w:pPr>
      <w:spacing w:after="0"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3BA2"/>
    <w:rPr>
      <w:rFonts w:ascii="Segoe UI" w:hAnsi="Segoe UI" w:cs="Segoe UI"/>
    </w:rPr>
  </w:style>
  <w:style w:type="character" w:styleId="UnresolvedMention">
    <w:name w:val="Unresolved Mention"/>
    <w:basedOn w:val="DefaultParagraphFont"/>
    <w:uiPriority w:val="99"/>
    <w:semiHidden/>
    <w:unhideWhenUsed/>
    <w:rsid w:val="00B92E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26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64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64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5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85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6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fcls.co.uk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rian\AppData\Roaming\Microsoft\Templates\Project%20change%20authorization%20form%20(Business%20Blue%20design).dotx" TargetMode="External"/></Relationship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c2dd403-8694-4ca0-bbad-af8fd7794ae5">
      <Terms xmlns="http://schemas.microsoft.com/office/infopath/2007/PartnerControls"/>
    </lcf76f155ced4ddcb4097134ff3c332f>
    <TaxCatchAll xmlns="f5d1e3d2-c01b-4dea-a715-798744cbee68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8CB47D8730ED4AADE5E551EA66E6D8" ma:contentTypeVersion="18" ma:contentTypeDescription="Create a new document." ma:contentTypeScope="" ma:versionID="7fa9da23650454137e7b11f367a048f0">
  <xsd:schema xmlns:xsd="http://www.w3.org/2001/XMLSchema" xmlns:xs="http://www.w3.org/2001/XMLSchema" xmlns:p="http://schemas.microsoft.com/office/2006/metadata/properties" xmlns:ns2="0c2dd403-8694-4ca0-bbad-af8fd7794ae5" xmlns:ns3="f5d1e3d2-c01b-4dea-a715-798744cbee68" targetNamespace="http://schemas.microsoft.com/office/2006/metadata/properties" ma:root="true" ma:fieldsID="a2329133d70f8ef7bfee8d2089b19174" ns2:_="" ns3:_="">
    <xsd:import namespace="0c2dd403-8694-4ca0-bbad-af8fd7794ae5"/>
    <xsd:import namespace="f5d1e3d2-c01b-4dea-a715-798744cbee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2dd403-8694-4ca0-bbad-af8fd7794a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6d34654-843c-4f4f-bed6-1f83adff61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d1e3d2-c01b-4dea-a715-798744cbee68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176f5df-b8c1-4416-8e0d-3247aa2610a1}" ma:internalName="TaxCatchAll" ma:showField="CatchAllData" ma:web="f5d1e3d2-c01b-4dea-a715-798744cbee6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ED30E3E-4A15-4F31-BB2C-2D2E680F26A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94EAC3A-8EF8-45A6-B28E-EDA37DBF353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E1F4FE1-0094-4CAF-8DD0-A03497D4A81D}">
  <ds:schemaRefs>
    <ds:schemaRef ds:uri="http://schemas.microsoft.com/office/2006/metadata/properties"/>
    <ds:schemaRef ds:uri="http://schemas.microsoft.com/office/infopath/2007/PartnerControls"/>
    <ds:schemaRef ds:uri="0c2dd403-8694-4ca0-bbad-af8fd7794ae5"/>
    <ds:schemaRef ds:uri="f5d1e3d2-c01b-4dea-a715-798744cbee68"/>
  </ds:schemaRefs>
</ds:datastoreItem>
</file>

<file path=customXml/itemProps4.xml><?xml version="1.0" encoding="utf-8"?>
<ds:datastoreItem xmlns:ds="http://schemas.openxmlformats.org/officeDocument/2006/customXml" ds:itemID="{B01BFF9E-BAE0-48FA-893E-E69144E9AE8B}"/>
</file>

<file path=docProps/app.xml><?xml version="1.0" encoding="utf-8"?>
<Properties xmlns="http://schemas.openxmlformats.org/officeDocument/2006/extended-properties" xmlns:vt="http://schemas.openxmlformats.org/officeDocument/2006/docPropsVTypes">
  <Template>Project change authorization form (Business Blue design)</Template>
  <TotalTime>0</TotalTime>
  <Pages>15</Pages>
  <Words>1823</Words>
  <Characters>9314</Characters>
  <Application>Microsoft Office Word</Application>
  <DocSecurity>0</DocSecurity>
  <Lines>736</Lines>
  <Paragraphs>312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COMPANY FORMATION ORDER FORM PRIVATE LIMITED</Company>
  <LinksUpToDate>false</LinksUpToDate>
  <CharactersWithSpaces>10967</CharactersWithSpaces>
  <SharedDoc>false</SharedDoc>
  <HLinks>
    <vt:vector size="6" baseType="variant">
      <vt:variant>
        <vt:i4>3801190</vt:i4>
      </vt:variant>
      <vt:variant>
        <vt:i4>0</vt:i4>
      </vt:variant>
      <vt:variant>
        <vt:i4>0</vt:i4>
      </vt:variant>
      <vt:variant>
        <vt:i4>5</vt:i4>
      </vt:variant>
      <vt:variant>
        <vt:lpwstr>http://www.fcls.co.uk/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Smart</dc:creator>
  <cp:keywords/>
  <cp:lastModifiedBy>Katharine Mulready</cp:lastModifiedBy>
  <cp:revision>24</cp:revision>
  <cp:lastPrinted>2020-06-18T13:48:00Z</cp:lastPrinted>
  <dcterms:created xsi:type="dcterms:W3CDTF">2023-01-19T09:39:00Z</dcterms:created>
  <dcterms:modified xsi:type="dcterms:W3CDTF">2025-11-07T16:06:00Z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TC034441799991</vt:lpwstr>
  </property>
  <property fmtid="{D5CDD505-2E9C-101B-9397-08002B2CF9AE}" pid="3" name="ContentTypeId">
    <vt:lpwstr>0x010100E38CB47D8730ED4AADE5E551EA66E6D8</vt:lpwstr>
  </property>
  <property fmtid="{D5CDD505-2E9C-101B-9397-08002B2CF9AE}" pid="4" name="MediaServiceImageTags">
    <vt:lpwstr/>
  </property>
  <property fmtid="{D5CDD505-2E9C-101B-9397-08002B2CF9AE}" pid="5" name="GrammarlyDocumentId">
    <vt:lpwstr>8f3440c55cf804d35e7a2a2008bb995744bed64727b80f8cfde4f6eade31a72c</vt:lpwstr>
  </property>
</Properties>
</file>